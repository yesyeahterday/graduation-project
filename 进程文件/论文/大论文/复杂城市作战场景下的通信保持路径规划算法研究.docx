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B0188" w14:textId="77777777" w:rsidR="00E64C2A" w:rsidRDefault="00E64C2A" w:rsidP="00E64C2A">
      <w:pPr>
        <w:pStyle w:val="ac"/>
      </w:pPr>
      <w:r>
        <w:rPr>
          <w:noProof/>
        </w:rPr>
        <w:drawing>
          <wp:inline distT="0" distB="0" distL="0" distR="0" wp14:anchorId="3A149FA9" wp14:editId="443DE837">
            <wp:extent cx="1126800" cy="1126800"/>
            <wp:effectExtent l="0" t="0" r="0" b="0"/>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1126800" cy="1126800"/>
                    </a:xfrm>
                    <a:prstGeom prst="rect">
                      <a:avLst/>
                    </a:prstGeom>
                  </pic:spPr>
                </pic:pic>
              </a:graphicData>
            </a:graphic>
          </wp:inline>
        </w:drawing>
      </w:r>
    </w:p>
    <w:p w14:paraId="53966AB0" w14:textId="77777777" w:rsidR="00AD6A21" w:rsidRPr="00C57762" w:rsidRDefault="00AD6A21" w:rsidP="00E64C2A">
      <w:pPr>
        <w:pStyle w:val="ac"/>
        <w:rPr>
          <w:sz w:val="21"/>
        </w:rPr>
      </w:pPr>
    </w:p>
    <w:p w14:paraId="4C87C930" w14:textId="77777777" w:rsidR="001D3F67" w:rsidRPr="00822B72" w:rsidRDefault="001D3F67" w:rsidP="00822B72">
      <w:pPr>
        <w:pStyle w:val="ac"/>
        <w:spacing w:line="240" w:lineRule="auto"/>
        <w:rPr>
          <w:rFonts w:ascii="宋体" w:eastAsia="宋体" w:hAnsi="宋体"/>
          <w:b w:val="0"/>
          <w:bCs/>
          <w:sz w:val="36"/>
          <w:szCs w:val="36"/>
        </w:rPr>
      </w:pPr>
      <w:r w:rsidRPr="00822B72">
        <w:rPr>
          <w:rFonts w:ascii="宋体" w:eastAsia="宋体" w:hAnsi="宋体" w:hint="eastAsia"/>
          <w:b w:val="0"/>
          <w:bCs/>
          <w:sz w:val="36"/>
          <w:szCs w:val="36"/>
        </w:rPr>
        <w:t>上海交通大学学位论文</w:t>
      </w:r>
    </w:p>
    <w:p w14:paraId="103E1BD2" w14:textId="77777777" w:rsidR="001D3F67" w:rsidRDefault="001D3F67" w:rsidP="00822B72">
      <w:pPr>
        <w:pStyle w:val="ac"/>
      </w:pPr>
    </w:p>
    <w:p w14:paraId="39BDF18D" w14:textId="77777777" w:rsidR="001D3F67" w:rsidRDefault="001D3F67" w:rsidP="00822B72">
      <w:pPr>
        <w:pStyle w:val="ac"/>
      </w:pPr>
    </w:p>
    <w:p w14:paraId="46E872C8" w14:textId="77777777" w:rsidR="001D3F67" w:rsidRPr="001C20EF" w:rsidRDefault="001D3F67" w:rsidP="002868AD">
      <w:pPr>
        <w:pStyle w:val="ac"/>
        <w:spacing w:line="240" w:lineRule="auto"/>
        <w:rPr>
          <w:rFonts w:eastAsia="宋体"/>
          <w:sz w:val="44"/>
          <w:szCs w:val="44"/>
        </w:rPr>
      </w:pPr>
      <w:r w:rsidRPr="001C20EF">
        <w:rPr>
          <w:rFonts w:eastAsia="宋体" w:hint="eastAsia"/>
          <w:sz w:val="44"/>
          <w:szCs w:val="44"/>
        </w:rPr>
        <w:t>上海交通大学学位论文格式模板</w:t>
      </w:r>
    </w:p>
    <w:p w14:paraId="5E884436" w14:textId="77777777" w:rsidR="001D3F67" w:rsidRDefault="001D3F67" w:rsidP="00DE013E">
      <w:pPr>
        <w:pStyle w:val="ac"/>
        <w:spacing w:line="240" w:lineRule="auto"/>
      </w:pPr>
    </w:p>
    <w:p w14:paraId="2CADB87D" w14:textId="77777777" w:rsidR="001D3F67" w:rsidRDefault="001D3F67" w:rsidP="00DE013E">
      <w:pPr>
        <w:pStyle w:val="ac"/>
        <w:spacing w:line="240" w:lineRule="auto"/>
      </w:pPr>
    </w:p>
    <w:p w14:paraId="1F8B6A54" w14:textId="77777777" w:rsidR="001D3F67" w:rsidRDefault="001D3F67" w:rsidP="0048308B">
      <w:pPr>
        <w:pStyle w:val="ac"/>
      </w:pPr>
    </w:p>
    <w:p w14:paraId="427AE6F7" w14:textId="77777777" w:rsidR="006A16B2" w:rsidRPr="006A16B2" w:rsidRDefault="006A16B2" w:rsidP="0048308B">
      <w:pPr>
        <w:pStyle w:val="ac"/>
      </w:pPr>
    </w:p>
    <w:tbl>
      <w:tblPr>
        <w:tblStyle w:val="afb"/>
        <w:tblW w:w="5000" w:type="pct"/>
        <w:tblCellMar>
          <w:left w:w="0" w:type="dxa"/>
          <w:right w:w="0" w:type="dxa"/>
        </w:tblCellMar>
        <w:tblLook w:val="04A0" w:firstRow="1" w:lastRow="0" w:firstColumn="1" w:lastColumn="0" w:noHBand="0" w:noVBand="1"/>
      </w:tblPr>
      <w:tblGrid>
        <w:gridCol w:w="4156"/>
        <w:gridCol w:w="4156"/>
      </w:tblGrid>
      <w:tr w:rsidR="0048308B" w14:paraId="3F9C70A2" w14:textId="77777777" w:rsidTr="002A7DFD">
        <w:tc>
          <w:tcPr>
            <w:tcW w:w="2500" w:type="pct"/>
            <w:vAlign w:val="center"/>
          </w:tcPr>
          <w:p w14:paraId="7FFB7262" w14:textId="77777777" w:rsidR="0048308B" w:rsidRDefault="0048308B" w:rsidP="0048308B">
            <w:pPr>
              <w:pStyle w:val="ac"/>
              <w:ind w:left="1276" w:firstLine="425"/>
              <w:jc w:val="right"/>
            </w:pPr>
            <w:r>
              <w:rPr>
                <w:rFonts w:hint="eastAsia"/>
              </w:rPr>
              <w:t>姓</w:t>
            </w:r>
            <w:r>
              <w:rPr>
                <w:rFonts w:hint="eastAsia"/>
              </w:rPr>
              <w:t xml:space="preserve"> </w:t>
            </w:r>
            <w:r>
              <w:t xml:space="preserve">   </w:t>
            </w:r>
            <w:r>
              <w:rPr>
                <w:rFonts w:hint="eastAsia"/>
              </w:rPr>
              <w:t>名：</w:t>
            </w:r>
          </w:p>
        </w:tc>
        <w:tc>
          <w:tcPr>
            <w:tcW w:w="2500" w:type="pct"/>
            <w:vAlign w:val="center"/>
          </w:tcPr>
          <w:p w14:paraId="6C6025F1" w14:textId="77777777" w:rsidR="0048308B" w:rsidRPr="0048308B" w:rsidRDefault="0048308B" w:rsidP="0048308B">
            <w:pPr>
              <w:pStyle w:val="ac"/>
              <w:spacing w:line="240" w:lineRule="auto"/>
              <w:jc w:val="both"/>
              <w:rPr>
                <w:rFonts w:ascii="黑体" w:hAnsi="黑体"/>
              </w:rPr>
            </w:pPr>
          </w:p>
        </w:tc>
      </w:tr>
      <w:tr w:rsidR="0048308B" w14:paraId="594645BF" w14:textId="77777777" w:rsidTr="002A7DFD">
        <w:tc>
          <w:tcPr>
            <w:tcW w:w="2500" w:type="pct"/>
            <w:vAlign w:val="center"/>
          </w:tcPr>
          <w:p w14:paraId="6F99C7D9" w14:textId="77777777" w:rsidR="0048308B" w:rsidRDefault="0048308B" w:rsidP="0048308B">
            <w:pPr>
              <w:pStyle w:val="ac"/>
              <w:ind w:left="1276" w:firstLine="425"/>
              <w:jc w:val="right"/>
            </w:pPr>
            <w:r>
              <w:rPr>
                <w:rFonts w:hint="eastAsia"/>
              </w:rPr>
              <w:t>学</w:t>
            </w:r>
            <w:r>
              <w:rPr>
                <w:rFonts w:hint="eastAsia"/>
              </w:rPr>
              <w:t xml:space="preserve">    </w:t>
            </w:r>
            <w:r>
              <w:rPr>
                <w:rFonts w:hint="eastAsia"/>
              </w:rPr>
              <w:t>号：</w:t>
            </w:r>
          </w:p>
        </w:tc>
        <w:tc>
          <w:tcPr>
            <w:tcW w:w="2500" w:type="pct"/>
            <w:vAlign w:val="center"/>
          </w:tcPr>
          <w:p w14:paraId="7994B73B" w14:textId="77777777" w:rsidR="0048308B" w:rsidRPr="0048308B" w:rsidRDefault="0048308B" w:rsidP="0048308B">
            <w:pPr>
              <w:pStyle w:val="ac"/>
              <w:spacing w:line="240" w:lineRule="auto"/>
              <w:jc w:val="both"/>
              <w:rPr>
                <w:rFonts w:ascii="黑体" w:hAnsi="黑体"/>
              </w:rPr>
            </w:pPr>
          </w:p>
        </w:tc>
      </w:tr>
      <w:tr w:rsidR="0048308B" w14:paraId="7C75B7F2" w14:textId="77777777" w:rsidTr="002A7DFD">
        <w:tc>
          <w:tcPr>
            <w:tcW w:w="2500" w:type="pct"/>
            <w:vAlign w:val="center"/>
          </w:tcPr>
          <w:p w14:paraId="77EE9F34" w14:textId="77777777" w:rsidR="0048308B" w:rsidRDefault="0048308B" w:rsidP="0048308B">
            <w:pPr>
              <w:pStyle w:val="ac"/>
              <w:ind w:left="1276" w:firstLine="425"/>
              <w:jc w:val="right"/>
            </w:pPr>
            <w:r>
              <w:rPr>
                <w:rFonts w:hint="eastAsia"/>
              </w:rPr>
              <w:t>导</w:t>
            </w:r>
            <w:r>
              <w:t xml:space="preserve">    </w:t>
            </w:r>
            <w:r>
              <w:rPr>
                <w:rFonts w:hint="eastAsia"/>
              </w:rPr>
              <w:t>师：</w:t>
            </w:r>
          </w:p>
        </w:tc>
        <w:tc>
          <w:tcPr>
            <w:tcW w:w="2500" w:type="pct"/>
            <w:vAlign w:val="center"/>
          </w:tcPr>
          <w:p w14:paraId="185E8089" w14:textId="77777777" w:rsidR="0048308B" w:rsidRPr="0048308B" w:rsidRDefault="0048308B" w:rsidP="0048308B">
            <w:pPr>
              <w:pStyle w:val="ac"/>
              <w:spacing w:line="240" w:lineRule="auto"/>
              <w:jc w:val="both"/>
              <w:rPr>
                <w:rFonts w:ascii="黑体" w:hAnsi="黑体"/>
              </w:rPr>
            </w:pPr>
          </w:p>
        </w:tc>
      </w:tr>
      <w:tr w:rsidR="0048308B" w14:paraId="769812A6" w14:textId="77777777" w:rsidTr="002A7DFD">
        <w:tc>
          <w:tcPr>
            <w:tcW w:w="2500" w:type="pct"/>
            <w:vAlign w:val="center"/>
          </w:tcPr>
          <w:p w14:paraId="4B1EB740" w14:textId="77777777" w:rsidR="0048308B" w:rsidRDefault="0048308B" w:rsidP="0048308B">
            <w:pPr>
              <w:pStyle w:val="ac"/>
              <w:ind w:left="1276" w:firstLine="425"/>
              <w:jc w:val="right"/>
            </w:pPr>
            <w:r>
              <w:rPr>
                <w:rFonts w:hint="eastAsia"/>
              </w:rPr>
              <w:t>学</w:t>
            </w:r>
            <w:r>
              <w:rPr>
                <w:rFonts w:hint="eastAsia"/>
              </w:rPr>
              <w:t xml:space="preserve">    </w:t>
            </w:r>
            <w:r>
              <w:rPr>
                <w:rFonts w:hint="eastAsia"/>
              </w:rPr>
              <w:t>院：</w:t>
            </w:r>
          </w:p>
        </w:tc>
        <w:tc>
          <w:tcPr>
            <w:tcW w:w="2500" w:type="pct"/>
            <w:vAlign w:val="center"/>
          </w:tcPr>
          <w:p w14:paraId="7468E14C" w14:textId="77777777" w:rsidR="0048308B" w:rsidRPr="0048308B" w:rsidRDefault="0048308B" w:rsidP="0048308B">
            <w:pPr>
              <w:pStyle w:val="ac"/>
              <w:spacing w:line="240" w:lineRule="auto"/>
              <w:jc w:val="both"/>
              <w:rPr>
                <w:rFonts w:ascii="黑体" w:hAnsi="黑体"/>
              </w:rPr>
            </w:pPr>
          </w:p>
        </w:tc>
      </w:tr>
      <w:tr w:rsidR="0048308B" w14:paraId="3970DCFE" w14:textId="77777777" w:rsidTr="002A7DFD">
        <w:tc>
          <w:tcPr>
            <w:tcW w:w="2500" w:type="pct"/>
            <w:vAlign w:val="center"/>
          </w:tcPr>
          <w:p w14:paraId="431055D4" w14:textId="77777777" w:rsidR="0048308B" w:rsidRPr="0048308B" w:rsidRDefault="00BE0272" w:rsidP="0048308B">
            <w:pPr>
              <w:pStyle w:val="ac"/>
              <w:ind w:left="1276" w:firstLine="425"/>
              <w:jc w:val="right"/>
            </w:pPr>
            <w:sdt>
              <w:sdtPr>
                <w:rPr>
                  <w:rFonts w:ascii="黑体" w:hAnsi="黑体" w:hint="eastAsia"/>
                </w:rPr>
                <w:id w:val="-85302094"/>
                <w:placeholder>
                  <w:docPart w:val="1B89A0D1389B41A088475E1F6430E4FE"/>
                </w:placeholder>
                <w:dropDownList>
                  <w:listItem w:displayText="学科" w:value="学科"/>
                  <w:listItem w:displayText="专业" w:value="专业"/>
                </w:dropDownList>
              </w:sdtPr>
              <w:sdtEndPr/>
              <w:sdtContent>
                <w:r w:rsidR="0048308B" w:rsidRPr="0042375F">
                  <w:rPr>
                    <w:rFonts w:ascii="黑体" w:hAnsi="黑体" w:hint="eastAsia"/>
                    <w:color w:val="808080" w:themeColor="background1" w:themeShade="80"/>
                  </w:rPr>
                  <w:t>学科/专业</w:t>
                </w:r>
              </w:sdtContent>
            </w:sdt>
            <w:r w:rsidR="0048308B">
              <w:rPr>
                <w:rFonts w:hint="eastAsia"/>
              </w:rPr>
              <w:t>名称：</w:t>
            </w:r>
          </w:p>
        </w:tc>
        <w:tc>
          <w:tcPr>
            <w:tcW w:w="2500" w:type="pct"/>
            <w:vAlign w:val="center"/>
          </w:tcPr>
          <w:p w14:paraId="64B972AA" w14:textId="77777777" w:rsidR="0048308B" w:rsidRPr="0048308B" w:rsidRDefault="0048308B" w:rsidP="0048308B">
            <w:pPr>
              <w:pStyle w:val="ac"/>
              <w:spacing w:line="240" w:lineRule="auto"/>
              <w:jc w:val="both"/>
              <w:rPr>
                <w:rFonts w:ascii="黑体" w:hAnsi="黑体"/>
              </w:rPr>
            </w:pPr>
          </w:p>
        </w:tc>
      </w:tr>
      <w:tr w:rsidR="0048308B" w14:paraId="6082BC8C" w14:textId="77777777" w:rsidTr="002A7DFD">
        <w:tc>
          <w:tcPr>
            <w:tcW w:w="2500" w:type="pct"/>
            <w:vAlign w:val="center"/>
          </w:tcPr>
          <w:p w14:paraId="39DAD211" w14:textId="77777777" w:rsidR="0048308B" w:rsidRDefault="0048308B" w:rsidP="0048308B">
            <w:pPr>
              <w:pStyle w:val="ac"/>
              <w:spacing w:line="240" w:lineRule="auto"/>
              <w:jc w:val="right"/>
            </w:pPr>
            <w:r>
              <w:rPr>
                <w:rFonts w:hint="eastAsia"/>
              </w:rPr>
              <w:t>学位类型：</w:t>
            </w:r>
          </w:p>
        </w:tc>
        <w:tc>
          <w:tcPr>
            <w:tcW w:w="2500" w:type="pct"/>
            <w:vAlign w:val="center"/>
          </w:tcPr>
          <w:p w14:paraId="1AB9AF31" w14:textId="201F3FE0" w:rsidR="0048308B" w:rsidRPr="0048308B" w:rsidRDefault="00BE0272" w:rsidP="0048308B">
            <w:pPr>
              <w:pStyle w:val="ac"/>
              <w:spacing w:line="240" w:lineRule="auto"/>
              <w:jc w:val="both"/>
              <w:rPr>
                <w:rFonts w:ascii="黑体" w:hAnsi="黑体"/>
              </w:rPr>
            </w:pPr>
            <w:sdt>
              <w:sdtPr>
                <w:rPr>
                  <w:rFonts w:ascii="黑体" w:hAnsi="黑体" w:hint="eastAsia"/>
                </w:rPr>
                <w:id w:val="-1475129712"/>
                <w:placeholder>
                  <w:docPart w:val="2422EA6D415D4ED0A71BCAE9BB1824E6"/>
                </w:placeholder>
                <w:dropDownList>
                  <w:listItem w:displayText="专业型" w:value="专业型"/>
                  <w:listItem w:displayText="学术型" w:value="学术型"/>
                </w:dropDownList>
              </w:sdtPr>
              <w:sdtEndPr/>
              <w:sdtContent>
                <w:r w:rsidR="00944AC6">
                  <w:rPr>
                    <w:rFonts w:ascii="黑体" w:hAnsi="黑体" w:hint="eastAsia"/>
                  </w:rPr>
                  <w:t>专业型</w:t>
                </w:r>
              </w:sdtContent>
            </w:sdt>
          </w:p>
        </w:tc>
      </w:tr>
      <w:tr w:rsidR="0048308B" w14:paraId="41555CE8" w14:textId="77777777" w:rsidTr="002A7DFD">
        <w:tc>
          <w:tcPr>
            <w:tcW w:w="2500" w:type="pct"/>
            <w:vAlign w:val="center"/>
          </w:tcPr>
          <w:p w14:paraId="12882738" w14:textId="77777777" w:rsidR="0048308B" w:rsidRDefault="0048308B" w:rsidP="0048308B">
            <w:pPr>
              <w:pStyle w:val="ac"/>
              <w:spacing w:line="240" w:lineRule="auto"/>
              <w:jc w:val="right"/>
            </w:pPr>
            <w:r>
              <w:rPr>
                <w:rFonts w:hint="eastAsia"/>
              </w:rPr>
              <w:t>申请学位层次：</w:t>
            </w:r>
          </w:p>
        </w:tc>
        <w:tc>
          <w:tcPr>
            <w:tcW w:w="2500" w:type="pct"/>
            <w:vAlign w:val="center"/>
          </w:tcPr>
          <w:p w14:paraId="0C555974" w14:textId="66891DBA" w:rsidR="0048308B" w:rsidRPr="0048308B" w:rsidRDefault="00BE0272" w:rsidP="0048308B">
            <w:pPr>
              <w:pStyle w:val="ac"/>
              <w:spacing w:line="240" w:lineRule="auto"/>
              <w:jc w:val="both"/>
              <w:rPr>
                <w:rFonts w:ascii="黑体" w:hAnsi="黑体"/>
              </w:rPr>
            </w:pPr>
            <w:sdt>
              <w:sdtPr>
                <w:rPr>
                  <w:rFonts w:ascii="黑体" w:hAnsi="黑体" w:hint="eastAsia"/>
                </w:rPr>
                <w:id w:val="1203374758"/>
                <w:placeholder>
                  <w:docPart w:val="33D6B3F9512B419F986172F9C2DFD6F6"/>
                </w:placeholder>
                <w:comboBox>
                  <w:listItem w:displayText="博士" w:value="博士"/>
                  <w:listItem w:displayText="硕士" w:value="硕士"/>
                </w:comboBox>
              </w:sdtPr>
              <w:sdtEndPr/>
              <w:sdtContent>
                <w:r w:rsidR="00944AC6">
                  <w:rPr>
                    <w:rFonts w:ascii="黑体" w:hAnsi="黑体" w:hint="eastAsia"/>
                  </w:rPr>
                  <w:t>硕士</w:t>
                </w:r>
              </w:sdtContent>
            </w:sdt>
          </w:p>
        </w:tc>
      </w:tr>
    </w:tbl>
    <w:p w14:paraId="02D9F8BE" w14:textId="77777777" w:rsidR="0048308B" w:rsidRDefault="0048308B" w:rsidP="0048308B">
      <w:pPr>
        <w:pStyle w:val="ac"/>
        <w:spacing w:line="240" w:lineRule="auto"/>
      </w:pPr>
    </w:p>
    <w:p w14:paraId="7F2836EF" w14:textId="77777777" w:rsidR="001C1E99" w:rsidRDefault="001C1E99" w:rsidP="00DE013E">
      <w:pPr>
        <w:pStyle w:val="ac"/>
        <w:spacing w:line="240" w:lineRule="auto"/>
      </w:pPr>
    </w:p>
    <w:p w14:paraId="44D06B95" w14:textId="77777777" w:rsidR="00BF7175" w:rsidRPr="00F2296B" w:rsidRDefault="00BF7175" w:rsidP="00DE013E">
      <w:pPr>
        <w:pStyle w:val="ac"/>
        <w:spacing w:line="240" w:lineRule="auto"/>
        <w:rPr>
          <w:sz w:val="24"/>
          <w:szCs w:val="24"/>
        </w:rPr>
      </w:pPr>
    </w:p>
    <w:p w14:paraId="0ABC0E2C" w14:textId="77777777" w:rsidR="00A54335" w:rsidRPr="00BF7175" w:rsidRDefault="001D3F67" w:rsidP="00BF7175">
      <w:pPr>
        <w:pStyle w:val="ac"/>
        <w:rPr>
          <w:rFonts w:ascii="宋体" w:eastAsia="宋体" w:hAnsi="宋体"/>
        </w:rPr>
      </w:pPr>
      <w:r w:rsidRPr="002868AD">
        <w:rPr>
          <w:rFonts w:ascii="宋体" w:eastAsia="宋体" w:hAnsi="宋体" w:hint="eastAsia"/>
        </w:rPr>
        <w:t>20</w:t>
      </w:r>
      <w:r w:rsidR="002B54E0">
        <w:rPr>
          <w:rFonts w:ascii="宋体" w:eastAsia="宋体" w:hAnsi="宋体"/>
        </w:rPr>
        <w:t>2</w:t>
      </w:r>
      <w:r w:rsidRPr="002868AD">
        <w:rPr>
          <w:rFonts w:ascii="宋体" w:eastAsia="宋体" w:hAnsi="宋体" w:hint="eastAsia"/>
        </w:rPr>
        <w:t>X年XX月</w:t>
      </w:r>
      <w:r w:rsidR="00A54335">
        <w:br w:type="page"/>
      </w:r>
    </w:p>
    <w:p w14:paraId="6B7855B2" w14:textId="77777777" w:rsidR="000B5954" w:rsidRPr="00A24792" w:rsidRDefault="000B5954" w:rsidP="00A24792">
      <w:pPr>
        <w:pStyle w:val="ae"/>
        <w:rPr>
          <w:sz w:val="21"/>
        </w:rPr>
      </w:pPr>
    </w:p>
    <w:p w14:paraId="027C71D9" w14:textId="77777777" w:rsidR="000B5954" w:rsidRPr="00A24792" w:rsidRDefault="000B5954" w:rsidP="00A24792">
      <w:pPr>
        <w:pStyle w:val="ae"/>
        <w:rPr>
          <w:sz w:val="21"/>
        </w:rPr>
      </w:pPr>
    </w:p>
    <w:p w14:paraId="7B283FC3" w14:textId="77777777" w:rsidR="00A54335" w:rsidRPr="008F3C56" w:rsidRDefault="00A54335" w:rsidP="008F3C56">
      <w:pPr>
        <w:pStyle w:val="ae"/>
        <w:spacing w:beforeLines="50" w:before="156" w:afterLines="50" w:after="156"/>
        <w:rPr>
          <w:sz w:val="28"/>
          <w:szCs w:val="28"/>
        </w:rPr>
      </w:pPr>
      <w:r w:rsidRPr="008F3C56">
        <w:rPr>
          <w:sz w:val="28"/>
          <w:szCs w:val="28"/>
        </w:rPr>
        <w:t xml:space="preserve">A Dissertation Submitted to  </w:t>
      </w:r>
    </w:p>
    <w:p w14:paraId="522302F1" w14:textId="77777777" w:rsidR="00A54335" w:rsidRPr="008F3C56" w:rsidRDefault="00A54335" w:rsidP="008F3C56">
      <w:pPr>
        <w:pStyle w:val="ae"/>
        <w:spacing w:beforeLines="50" w:before="156" w:afterLines="50" w:after="156"/>
        <w:rPr>
          <w:sz w:val="28"/>
          <w:szCs w:val="28"/>
        </w:rPr>
      </w:pPr>
      <w:r w:rsidRPr="008F3C56">
        <w:rPr>
          <w:sz w:val="28"/>
          <w:szCs w:val="28"/>
        </w:rPr>
        <w:t xml:space="preserve">Shanghai Jiao Tong University for </w:t>
      </w:r>
      <w:sdt>
        <w:sdtPr>
          <w:rPr>
            <w:sz w:val="28"/>
            <w:szCs w:val="28"/>
          </w:rPr>
          <w:id w:val="-543214788"/>
          <w:placeholder>
            <w:docPart w:val="56B17CC33E834DBE8458ECCAB95CA3D1"/>
          </w:placeholder>
          <w:showingPlcHdr/>
          <w:dropDownList>
            <w:listItem w:displayText="Master" w:value="Master"/>
            <w:listItem w:displayText="Doctoral" w:value="Doctoral"/>
          </w:dropDownList>
        </w:sdtPr>
        <w:sdtEndPr/>
        <w:sdtContent>
          <w:r w:rsidR="009412D0">
            <w:rPr>
              <w:rStyle w:val="af8"/>
              <w:rFonts w:hint="eastAsia"/>
            </w:rPr>
            <w:t>Choose</w:t>
          </w:r>
          <w:r w:rsidR="009412D0">
            <w:rPr>
              <w:rStyle w:val="af8"/>
            </w:rPr>
            <w:t xml:space="preserve"> </w:t>
          </w:r>
          <w:r w:rsidR="009412D0">
            <w:rPr>
              <w:rStyle w:val="af8"/>
              <w:rFonts w:hint="eastAsia"/>
            </w:rPr>
            <w:t>one</w:t>
          </w:r>
        </w:sdtContent>
      </w:sdt>
      <w:r w:rsidRPr="008F3C56">
        <w:rPr>
          <w:sz w:val="28"/>
          <w:szCs w:val="28"/>
        </w:rPr>
        <w:t xml:space="preserve"> Degree</w:t>
      </w:r>
    </w:p>
    <w:p w14:paraId="2434C612" w14:textId="77777777" w:rsidR="00A54335" w:rsidRDefault="00A54335" w:rsidP="000B5954">
      <w:pPr>
        <w:pStyle w:val="ae"/>
      </w:pPr>
    </w:p>
    <w:p w14:paraId="179F774F" w14:textId="77777777" w:rsidR="00A54335" w:rsidRDefault="00A54335" w:rsidP="000B5954">
      <w:pPr>
        <w:pStyle w:val="ae"/>
      </w:pPr>
    </w:p>
    <w:p w14:paraId="5BB0D236" w14:textId="77777777" w:rsidR="00A54335" w:rsidRPr="008F3C56" w:rsidRDefault="00A54335" w:rsidP="008F3C56">
      <w:pPr>
        <w:pStyle w:val="ae"/>
        <w:spacing w:line="240" w:lineRule="auto"/>
        <w:rPr>
          <w:sz w:val="36"/>
          <w:szCs w:val="36"/>
        </w:rPr>
      </w:pPr>
      <w:r w:rsidRPr="008F3C56">
        <w:rPr>
          <w:sz w:val="36"/>
          <w:szCs w:val="36"/>
        </w:rPr>
        <w:t xml:space="preserve">DISSERTATION TEMPLATE FOR MASTER DEGREE OF ENGINEERING IN </w:t>
      </w:r>
    </w:p>
    <w:p w14:paraId="297D4A85" w14:textId="77777777" w:rsidR="00A54335" w:rsidRPr="008F3C56" w:rsidRDefault="00A54335" w:rsidP="008F3C56">
      <w:pPr>
        <w:pStyle w:val="ae"/>
        <w:spacing w:line="240" w:lineRule="auto"/>
        <w:rPr>
          <w:sz w:val="36"/>
          <w:szCs w:val="36"/>
        </w:rPr>
      </w:pPr>
      <w:r w:rsidRPr="008F3C56">
        <w:rPr>
          <w:sz w:val="36"/>
          <w:szCs w:val="36"/>
        </w:rPr>
        <w:t>SHANGHAI JIAO TONG UNIVERSITY</w:t>
      </w:r>
    </w:p>
    <w:p w14:paraId="46A08F2E" w14:textId="77777777" w:rsidR="00A54335" w:rsidRDefault="00A54335" w:rsidP="000B5954">
      <w:pPr>
        <w:pStyle w:val="ae"/>
      </w:pPr>
    </w:p>
    <w:p w14:paraId="18A1C0C3" w14:textId="77777777" w:rsidR="00A54335" w:rsidRDefault="00A54335" w:rsidP="000B5954">
      <w:pPr>
        <w:pStyle w:val="ae"/>
      </w:pPr>
    </w:p>
    <w:p w14:paraId="106CC5A5" w14:textId="77777777" w:rsidR="00A54335" w:rsidRDefault="00A54335" w:rsidP="000B5954">
      <w:pPr>
        <w:pStyle w:val="ae"/>
      </w:pPr>
    </w:p>
    <w:p w14:paraId="37E70563" w14:textId="77777777" w:rsidR="00A54335" w:rsidRDefault="00A54335" w:rsidP="000B5954">
      <w:pPr>
        <w:pStyle w:val="ae"/>
      </w:pPr>
      <w:r>
        <w:t>Author:</w:t>
      </w:r>
      <w:r w:rsidR="0073253F">
        <w:t xml:space="preserve"> </w:t>
      </w:r>
    </w:p>
    <w:p w14:paraId="34C67484" w14:textId="77777777" w:rsidR="00A54335" w:rsidRDefault="00A54335" w:rsidP="000B5954">
      <w:pPr>
        <w:pStyle w:val="ae"/>
      </w:pPr>
      <w:r>
        <w:t xml:space="preserve">Supervisor: </w:t>
      </w:r>
    </w:p>
    <w:p w14:paraId="3C70C5B8" w14:textId="77777777" w:rsidR="00A54335" w:rsidRDefault="00A54335" w:rsidP="000B5954">
      <w:pPr>
        <w:pStyle w:val="ae"/>
      </w:pPr>
    </w:p>
    <w:p w14:paraId="4D5DEE8C" w14:textId="77777777" w:rsidR="00A54335" w:rsidRDefault="00A54335" w:rsidP="000B5954">
      <w:pPr>
        <w:pStyle w:val="ae"/>
      </w:pPr>
    </w:p>
    <w:p w14:paraId="27954E5F" w14:textId="77777777" w:rsidR="00A54335" w:rsidRDefault="00A54335" w:rsidP="000B5954">
      <w:pPr>
        <w:pStyle w:val="ae"/>
      </w:pPr>
    </w:p>
    <w:p w14:paraId="25EC605D" w14:textId="77777777" w:rsidR="00A54335" w:rsidRDefault="00A54335" w:rsidP="000B5954">
      <w:pPr>
        <w:pStyle w:val="ae"/>
      </w:pPr>
    </w:p>
    <w:p w14:paraId="78399F0E" w14:textId="77777777" w:rsidR="00A54335" w:rsidRPr="008F3C56" w:rsidRDefault="00A54335" w:rsidP="000B5954">
      <w:pPr>
        <w:pStyle w:val="ae"/>
        <w:rPr>
          <w:b w:val="0"/>
          <w:bCs/>
        </w:rPr>
      </w:pPr>
      <w:r w:rsidRPr="008F3C56">
        <w:rPr>
          <w:b w:val="0"/>
          <w:bCs/>
        </w:rPr>
        <w:t>School of XXXXXXX</w:t>
      </w:r>
    </w:p>
    <w:p w14:paraId="5597E308" w14:textId="77777777" w:rsidR="00A54335" w:rsidRPr="008F3C56" w:rsidRDefault="00A54335" w:rsidP="000B5954">
      <w:pPr>
        <w:pStyle w:val="ae"/>
        <w:rPr>
          <w:b w:val="0"/>
          <w:bCs/>
        </w:rPr>
      </w:pPr>
      <w:r w:rsidRPr="008F3C56">
        <w:rPr>
          <w:b w:val="0"/>
          <w:bCs/>
        </w:rPr>
        <w:t>Shanghai Jiao Tong University</w:t>
      </w:r>
    </w:p>
    <w:p w14:paraId="3EED88FE" w14:textId="77777777" w:rsidR="00A54335" w:rsidRPr="008F3C56" w:rsidRDefault="00A54335" w:rsidP="000B5954">
      <w:pPr>
        <w:pStyle w:val="ae"/>
        <w:rPr>
          <w:b w:val="0"/>
          <w:bCs/>
        </w:rPr>
      </w:pPr>
      <w:r w:rsidRPr="008F3C56">
        <w:rPr>
          <w:b w:val="0"/>
          <w:bCs/>
        </w:rPr>
        <w:t>Shanghai, P.R.China</w:t>
      </w:r>
    </w:p>
    <w:p w14:paraId="39AD3F02" w14:textId="77777777" w:rsidR="001D3F67" w:rsidRDefault="00A54335" w:rsidP="000B5954">
      <w:pPr>
        <w:pStyle w:val="ae"/>
      </w:pPr>
      <w:r w:rsidRPr="008F3C56">
        <w:rPr>
          <w:b w:val="0"/>
          <w:bCs/>
        </w:rPr>
        <w:t>June 28th, 20</w:t>
      </w:r>
      <w:r w:rsidR="001207B6">
        <w:rPr>
          <w:b w:val="0"/>
          <w:bCs/>
        </w:rPr>
        <w:t>2</w:t>
      </w:r>
      <w:r w:rsidR="008F3C56">
        <w:rPr>
          <w:rFonts w:hint="eastAsia"/>
          <w:b w:val="0"/>
          <w:bCs/>
        </w:rPr>
        <w:t>X</w:t>
      </w:r>
      <w:r w:rsidR="00AD5374">
        <w:br w:type="page"/>
      </w:r>
    </w:p>
    <w:p w14:paraId="4656F52F" w14:textId="77777777" w:rsidR="001212C9" w:rsidRPr="001212C9" w:rsidRDefault="001212C9" w:rsidP="00420DF8">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lastRenderedPageBreak/>
        <w:t>上海交通大学</w:t>
      </w:r>
    </w:p>
    <w:p w14:paraId="1108F487" w14:textId="77777777" w:rsidR="001212C9" w:rsidRPr="001212C9" w:rsidRDefault="001212C9" w:rsidP="00420DF8">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t>学位论文原创性声明</w:t>
      </w:r>
    </w:p>
    <w:p w14:paraId="1F999A77" w14:textId="77777777" w:rsidR="001212C9" w:rsidRPr="001212C9" w:rsidRDefault="001212C9" w:rsidP="001212C9">
      <w:pPr>
        <w:spacing w:line="25" w:lineRule="atLeast"/>
        <w:ind w:firstLine="510"/>
        <w:rPr>
          <w:rFonts w:ascii="Times New Roman" w:eastAsia="黑体" w:hAnsi="Times New Roman" w:cs="Times New Roman"/>
          <w:b/>
          <w:sz w:val="10"/>
          <w:szCs w:val="10"/>
        </w:rPr>
      </w:pPr>
    </w:p>
    <w:p w14:paraId="62C77C47" w14:textId="77777777" w:rsidR="001212C9" w:rsidRPr="001212C9" w:rsidRDefault="001212C9" w:rsidP="001212C9">
      <w:pPr>
        <w:spacing w:after="120" w:line="360" w:lineRule="auto"/>
        <w:ind w:firstLineChars="200" w:firstLine="480"/>
        <w:jc w:val="both"/>
        <w:rPr>
          <w:rFonts w:ascii="Times New Roman" w:eastAsia="宋体" w:hAnsi="Times New Roman" w:cs="Times New Roman"/>
          <w:sz w:val="24"/>
          <w:szCs w:val="24"/>
        </w:rPr>
      </w:pPr>
      <w:r w:rsidRPr="001212C9">
        <w:rPr>
          <w:rFonts w:ascii="Times New Roman" w:eastAsia="宋体" w:hAnsi="Times New Roman" w:cs="Times New Roman"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19F7A0B6" w14:textId="77777777" w:rsidR="001212C9" w:rsidRPr="001212C9" w:rsidRDefault="001212C9" w:rsidP="001212C9">
      <w:pPr>
        <w:spacing w:line="25" w:lineRule="atLeast"/>
        <w:jc w:val="both"/>
        <w:rPr>
          <w:rFonts w:ascii="Times New Roman" w:eastAsia="宋体" w:hAnsi="Times New Roman" w:cs="Times New Roman"/>
          <w:sz w:val="24"/>
          <w:szCs w:val="20"/>
        </w:rPr>
      </w:pPr>
    </w:p>
    <w:p w14:paraId="4BDD35B1" w14:textId="77777777" w:rsidR="001212C9" w:rsidRPr="001212C9" w:rsidRDefault="001212C9" w:rsidP="001212C9">
      <w:pPr>
        <w:spacing w:line="25" w:lineRule="atLeast"/>
        <w:jc w:val="both"/>
        <w:rPr>
          <w:rFonts w:ascii="Times New Roman" w:eastAsia="宋体" w:hAnsi="Times New Roman" w:cs="Times New Roman"/>
          <w:sz w:val="28"/>
          <w:szCs w:val="20"/>
        </w:rPr>
      </w:pP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学位论文作者签名：</w:t>
      </w:r>
    </w:p>
    <w:p w14:paraId="00619D66" w14:textId="77777777" w:rsidR="001212C9" w:rsidRPr="001212C9" w:rsidRDefault="001212C9" w:rsidP="001212C9">
      <w:pPr>
        <w:spacing w:line="25" w:lineRule="atLeast"/>
        <w:jc w:val="both"/>
        <w:rPr>
          <w:rFonts w:ascii="Times New Roman" w:eastAsia="宋体" w:hAnsi="Times New Roman" w:cs="Times New Roman"/>
          <w:sz w:val="28"/>
          <w:szCs w:val="20"/>
        </w:rPr>
      </w:pP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日期：</w:t>
      </w: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年</w:t>
      </w: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月</w:t>
      </w:r>
      <w:r w:rsidRPr="001212C9">
        <w:rPr>
          <w:rFonts w:ascii="Times New Roman" w:eastAsia="宋体" w:hAnsi="Times New Roman" w:cs="Times New Roman" w:hint="eastAsia"/>
          <w:sz w:val="28"/>
          <w:szCs w:val="20"/>
        </w:rPr>
        <w:t xml:space="preserve">   </w:t>
      </w:r>
      <w:r w:rsidRPr="001212C9">
        <w:rPr>
          <w:rFonts w:ascii="Times New Roman" w:eastAsia="宋体" w:hAnsi="Times New Roman" w:cs="Times New Roman" w:hint="eastAsia"/>
          <w:sz w:val="28"/>
          <w:szCs w:val="20"/>
        </w:rPr>
        <w:t>日</w:t>
      </w:r>
    </w:p>
    <w:p w14:paraId="3BDFFA38" w14:textId="77777777" w:rsidR="001212C9" w:rsidRPr="001212C9" w:rsidRDefault="001212C9" w:rsidP="001212C9">
      <w:pPr>
        <w:spacing w:line="25" w:lineRule="atLeast"/>
        <w:rPr>
          <w:rFonts w:ascii="Times New Roman" w:eastAsia="黑体" w:hAnsi="Times New Roman" w:cs="Times New Roman"/>
          <w:b/>
          <w:sz w:val="15"/>
          <w:szCs w:val="15"/>
        </w:rPr>
      </w:pPr>
    </w:p>
    <w:p w14:paraId="1A8EF79C" w14:textId="77777777" w:rsidR="001212C9" w:rsidRPr="001212C9" w:rsidRDefault="001212C9" w:rsidP="001212C9">
      <w:pPr>
        <w:spacing w:line="25" w:lineRule="atLeast"/>
        <w:rPr>
          <w:rFonts w:ascii="Times New Roman" w:eastAsia="黑体" w:hAnsi="Times New Roman" w:cs="Times New Roman"/>
          <w:b/>
          <w:sz w:val="15"/>
          <w:szCs w:val="15"/>
        </w:rPr>
      </w:pPr>
    </w:p>
    <w:p w14:paraId="79BDE58C" w14:textId="77777777" w:rsidR="001212C9" w:rsidRPr="001212C9" w:rsidRDefault="001212C9" w:rsidP="001212C9">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t>上海交通大学</w:t>
      </w:r>
    </w:p>
    <w:p w14:paraId="051C2FD0" w14:textId="77777777" w:rsidR="001212C9" w:rsidRPr="001212C9" w:rsidRDefault="001212C9" w:rsidP="001212C9">
      <w:pPr>
        <w:spacing w:line="25" w:lineRule="atLeast"/>
        <w:rPr>
          <w:rFonts w:ascii="Times New Roman" w:eastAsia="黑体" w:hAnsi="Times New Roman" w:cs="Times New Roman"/>
          <w:b/>
          <w:sz w:val="32"/>
          <w:szCs w:val="32"/>
        </w:rPr>
      </w:pPr>
      <w:r w:rsidRPr="001212C9">
        <w:rPr>
          <w:rFonts w:ascii="Times New Roman" w:eastAsia="黑体" w:hAnsi="Times New Roman" w:cs="Times New Roman" w:hint="eastAsia"/>
          <w:b/>
          <w:sz w:val="32"/>
          <w:szCs w:val="32"/>
        </w:rPr>
        <w:t>学位论文使用授权书</w:t>
      </w:r>
    </w:p>
    <w:p w14:paraId="2562ED18" w14:textId="77777777" w:rsidR="001212C9" w:rsidRPr="001212C9" w:rsidRDefault="001212C9" w:rsidP="001212C9">
      <w:pPr>
        <w:spacing w:line="25" w:lineRule="atLeast"/>
        <w:rPr>
          <w:rFonts w:ascii="Times New Roman" w:eastAsia="黑体" w:hAnsi="Times New Roman" w:cs="Times New Roman"/>
          <w:b/>
          <w:sz w:val="10"/>
          <w:szCs w:val="10"/>
        </w:rPr>
      </w:pPr>
    </w:p>
    <w:p w14:paraId="5F2E83D7" w14:textId="77777777" w:rsidR="001212C9" w:rsidRPr="001212C9" w:rsidRDefault="001212C9" w:rsidP="001212C9">
      <w:pPr>
        <w:spacing w:after="120" w:line="360" w:lineRule="auto"/>
        <w:ind w:firstLineChars="200" w:firstLine="480"/>
        <w:jc w:val="both"/>
        <w:rPr>
          <w:rFonts w:ascii="Times New Roman" w:eastAsia="宋体" w:hAnsi="Times New Roman" w:cs="Times New Roman"/>
          <w:sz w:val="24"/>
          <w:szCs w:val="24"/>
        </w:rPr>
      </w:pPr>
      <w:r w:rsidRPr="001212C9">
        <w:rPr>
          <w:rFonts w:ascii="Times New Roman" w:eastAsia="宋体" w:hAnsi="Times New Roman" w:cs="Times New Roman" w:hint="eastAsia"/>
          <w:sz w:val="24"/>
          <w:szCs w:val="24"/>
        </w:rPr>
        <w:t>本学位论文作者完全了解学校有关保留、使用学位论文的规定，同意学校保留并向国家有关部门或机构送交论文的复印件和电子版，允许论文被查阅和借阅。</w:t>
      </w:r>
    </w:p>
    <w:p w14:paraId="1684ABF2" w14:textId="77777777" w:rsidR="001212C9" w:rsidRPr="001212C9" w:rsidRDefault="001212C9" w:rsidP="001212C9">
      <w:pPr>
        <w:spacing w:after="120" w:line="360" w:lineRule="auto"/>
        <w:ind w:firstLineChars="200" w:firstLine="480"/>
        <w:jc w:val="both"/>
        <w:rPr>
          <w:rFonts w:ascii="Times New Roman" w:eastAsia="宋体" w:hAnsi="Times New Roman" w:cs="Times New Roman"/>
          <w:sz w:val="24"/>
          <w:szCs w:val="24"/>
        </w:rPr>
      </w:pPr>
    </w:p>
    <w:p w14:paraId="7AC51869" w14:textId="77777777" w:rsidR="001212C9" w:rsidRPr="001212C9" w:rsidRDefault="001212C9" w:rsidP="001212C9">
      <w:pPr>
        <w:spacing w:line="360" w:lineRule="auto"/>
        <w:jc w:val="both"/>
        <w:rPr>
          <w:rFonts w:ascii="宋体" w:eastAsia="宋体" w:hAnsi="Times New Roman" w:cs="Times New Roman"/>
          <w:b/>
          <w:sz w:val="24"/>
          <w:szCs w:val="24"/>
        </w:rPr>
      </w:pPr>
      <w:r w:rsidRPr="001212C9">
        <w:rPr>
          <w:rFonts w:ascii="Times New Roman" w:eastAsia="宋体" w:hAnsi="Times New Roman" w:cs="Times New Roman" w:hint="eastAsia"/>
          <w:sz w:val="24"/>
          <w:szCs w:val="24"/>
        </w:rPr>
        <w:t>本学位论文属于</w:t>
      </w:r>
      <w:r w:rsidRPr="001212C9">
        <w:rPr>
          <w:rFonts w:ascii="宋体" w:eastAsia="宋体" w:hAnsi="Times New Roman" w:cs="Times New Roman" w:hint="eastAsia"/>
          <w:b/>
          <w:sz w:val="24"/>
          <w:szCs w:val="24"/>
        </w:rPr>
        <w:t xml:space="preserve"> </w:t>
      </w:r>
      <w:r w:rsidRPr="001212C9">
        <w:rPr>
          <w:rFonts w:ascii="宋体" w:eastAsia="宋体" w:hAnsi="Times New Roman" w:cs="Times New Roman" w:hint="eastAsia"/>
          <w:sz w:val="24"/>
          <w:szCs w:val="24"/>
        </w:rPr>
        <w:t>□</w:t>
      </w:r>
      <w:r w:rsidRPr="001212C9">
        <w:rPr>
          <w:rFonts w:ascii="Times New Roman" w:eastAsia="宋体" w:hAnsi="Times New Roman" w:cs="Times New Roman" w:hint="eastAsia"/>
          <w:b/>
          <w:sz w:val="24"/>
          <w:szCs w:val="24"/>
        </w:rPr>
        <w:t>公开论文</w:t>
      </w:r>
    </w:p>
    <w:p w14:paraId="76466881" w14:textId="77777777" w:rsidR="001212C9" w:rsidRPr="001212C9" w:rsidRDefault="001212C9" w:rsidP="001212C9">
      <w:pPr>
        <w:spacing w:line="360" w:lineRule="auto"/>
        <w:jc w:val="both"/>
        <w:rPr>
          <w:rFonts w:ascii="Times New Roman" w:eastAsia="宋体" w:hAnsi="Times New Roman" w:cs="Times New Roman"/>
          <w:b/>
          <w:sz w:val="24"/>
          <w:szCs w:val="24"/>
        </w:rPr>
      </w:pPr>
      <w:r w:rsidRPr="001212C9">
        <w:rPr>
          <w:rFonts w:ascii="宋体" w:eastAsia="宋体" w:hAnsi="Times New Roman" w:cs="Times New Roman" w:hint="eastAsia"/>
          <w:sz w:val="24"/>
          <w:szCs w:val="24"/>
        </w:rPr>
        <w:t xml:space="preserve">               □</w:t>
      </w:r>
      <w:r w:rsidRPr="001212C9">
        <w:rPr>
          <w:rFonts w:ascii="Times New Roman" w:eastAsia="宋体" w:hAnsi="Times New Roman" w:cs="Times New Roman" w:hint="eastAsia"/>
          <w:b/>
          <w:sz w:val="24"/>
          <w:szCs w:val="24"/>
        </w:rPr>
        <w:t>内部论文</w:t>
      </w:r>
      <w:r w:rsidRPr="001212C9">
        <w:rPr>
          <w:rFonts w:ascii="Times New Roman" w:eastAsia="宋体" w:hAnsi="Times New Roman" w:cs="Times New Roman" w:hint="eastAsia"/>
          <w:sz w:val="24"/>
          <w:szCs w:val="24"/>
        </w:rPr>
        <w:t>，</w:t>
      </w:r>
      <w:r w:rsidRPr="001212C9">
        <w:rPr>
          <w:rFonts w:ascii="宋体" w:eastAsia="宋体" w:hAnsi="Times New Roman" w:cs="Times New Roman" w:hint="eastAsia"/>
          <w:sz w:val="24"/>
          <w:szCs w:val="24"/>
        </w:rPr>
        <w:t>□1年/□2年/□3年  解密后适用本授权书。</w:t>
      </w:r>
      <w:r w:rsidRPr="001212C9">
        <w:rPr>
          <w:rFonts w:ascii="Times New Roman" w:eastAsia="宋体" w:hAnsi="Times New Roman" w:cs="Times New Roman" w:hint="eastAsia"/>
          <w:b/>
          <w:sz w:val="24"/>
          <w:szCs w:val="24"/>
        </w:rPr>
        <w:t xml:space="preserve"> </w:t>
      </w:r>
    </w:p>
    <w:p w14:paraId="06242084" w14:textId="77777777" w:rsidR="001212C9" w:rsidRPr="001212C9" w:rsidRDefault="001212C9" w:rsidP="001212C9">
      <w:pPr>
        <w:spacing w:line="360" w:lineRule="auto"/>
        <w:jc w:val="both"/>
        <w:rPr>
          <w:rFonts w:ascii="宋体" w:eastAsia="宋体" w:hAnsi="Times New Roman" w:cs="Times New Roman"/>
          <w:sz w:val="24"/>
          <w:szCs w:val="24"/>
        </w:rPr>
      </w:pPr>
      <w:r w:rsidRPr="001212C9">
        <w:rPr>
          <w:rFonts w:ascii="宋体" w:eastAsia="宋体" w:hAnsi="Times New Roman" w:cs="Times New Roman" w:hint="eastAsia"/>
          <w:sz w:val="24"/>
          <w:szCs w:val="24"/>
        </w:rPr>
        <w:t xml:space="preserve">               □</w:t>
      </w:r>
      <w:r w:rsidRPr="001212C9">
        <w:rPr>
          <w:rFonts w:ascii="Times New Roman" w:eastAsia="宋体" w:hAnsi="Times New Roman" w:cs="Times New Roman" w:hint="eastAsia"/>
          <w:b/>
          <w:sz w:val="24"/>
          <w:szCs w:val="24"/>
        </w:rPr>
        <w:t>秘密论文</w:t>
      </w:r>
      <w:r w:rsidRPr="001212C9">
        <w:rPr>
          <w:rFonts w:ascii="宋体" w:eastAsia="宋体" w:hAnsi="Times New Roman" w:cs="Times New Roman" w:hint="eastAsia"/>
          <w:sz w:val="24"/>
          <w:szCs w:val="24"/>
        </w:rPr>
        <w:t>，</w:t>
      </w:r>
      <w:r w:rsidRPr="001212C9">
        <w:rPr>
          <w:rFonts w:ascii="宋体" w:eastAsia="宋体" w:hAnsi="Times New Roman" w:cs="Times New Roman" w:hint="eastAsia"/>
          <w:sz w:val="24"/>
          <w:szCs w:val="24"/>
          <w:u w:val="single"/>
        </w:rPr>
        <w:t xml:space="preserve">    </w:t>
      </w:r>
      <w:r w:rsidRPr="001212C9">
        <w:rPr>
          <w:rFonts w:ascii="宋体" w:eastAsia="宋体" w:hAnsi="Times New Roman" w:cs="Times New Roman" w:hint="eastAsia"/>
          <w:sz w:val="24"/>
          <w:szCs w:val="24"/>
        </w:rPr>
        <w:t>年（不超过10年）解密后适用本授权书。</w:t>
      </w:r>
    </w:p>
    <w:p w14:paraId="330020FA" w14:textId="77777777" w:rsidR="001212C9" w:rsidRPr="001212C9" w:rsidRDefault="001212C9" w:rsidP="001212C9">
      <w:pPr>
        <w:spacing w:line="360" w:lineRule="auto"/>
        <w:ind w:firstLineChars="100" w:firstLine="240"/>
        <w:jc w:val="both"/>
        <w:rPr>
          <w:rFonts w:ascii="宋体" w:eastAsia="宋体" w:hAnsi="Times New Roman" w:cs="Times New Roman"/>
          <w:sz w:val="24"/>
          <w:szCs w:val="24"/>
        </w:rPr>
      </w:pPr>
      <w:r w:rsidRPr="001212C9">
        <w:rPr>
          <w:rFonts w:ascii="宋体" w:eastAsia="宋体" w:hAnsi="Times New Roman" w:cs="Times New Roman" w:hint="eastAsia"/>
          <w:sz w:val="24"/>
          <w:szCs w:val="24"/>
        </w:rPr>
        <w:t xml:space="preserve">             □</w:t>
      </w:r>
      <w:r w:rsidRPr="001212C9">
        <w:rPr>
          <w:rFonts w:ascii="Times New Roman" w:eastAsia="宋体" w:hAnsi="Times New Roman" w:cs="Times New Roman" w:hint="eastAsia"/>
          <w:b/>
          <w:sz w:val="24"/>
          <w:szCs w:val="24"/>
        </w:rPr>
        <w:t>机密论文</w:t>
      </w:r>
      <w:r w:rsidRPr="001212C9">
        <w:rPr>
          <w:rFonts w:ascii="宋体" w:eastAsia="宋体" w:hAnsi="Times New Roman" w:cs="Times New Roman" w:hint="eastAsia"/>
          <w:sz w:val="24"/>
          <w:szCs w:val="24"/>
        </w:rPr>
        <w:t>，</w:t>
      </w:r>
      <w:r w:rsidRPr="001212C9">
        <w:rPr>
          <w:rFonts w:ascii="宋体" w:eastAsia="宋体" w:hAnsi="Times New Roman" w:cs="Times New Roman" w:hint="eastAsia"/>
          <w:sz w:val="24"/>
          <w:szCs w:val="24"/>
          <w:u w:val="single"/>
        </w:rPr>
        <w:t xml:space="preserve">    </w:t>
      </w:r>
      <w:r w:rsidRPr="001212C9">
        <w:rPr>
          <w:rFonts w:ascii="宋体" w:eastAsia="宋体" w:hAnsi="Times New Roman" w:cs="Times New Roman" w:hint="eastAsia"/>
          <w:sz w:val="24"/>
          <w:szCs w:val="24"/>
        </w:rPr>
        <w:t>年（不超过20年）解密后适用本授权书。</w:t>
      </w:r>
    </w:p>
    <w:p w14:paraId="26FDD311" w14:textId="77777777" w:rsidR="001212C9" w:rsidRPr="001212C9" w:rsidRDefault="001212C9" w:rsidP="001212C9">
      <w:pPr>
        <w:spacing w:line="360" w:lineRule="auto"/>
        <w:ind w:firstLineChars="300" w:firstLine="723"/>
        <w:jc w:val="both"/>
        <w:rPr>
          <w:rFonts w:ascii="宋体" w:eastAsia="宋体" w:hAnsi="Times New Roman" w:cs="Times New Roman"/>
          <w:sz w:val="24"/>
          <w:szCs w:val="24"/>
        </w:rPr>
      </w:pPr>
      <w:r w:rsidRPr="001212C9">
        <w:rPr>
          <w:rFonts w:ascii="宋体" w:eastAsia="宋体" w:hAnsi="Times New Roman" w:cs="Times New Roman" w:hint="eastAsia"/>
          <w:b/>
          <w:sz w:val="24"/>
          <w:szCs w:val="24"/>
        </w:rPr>
        <w:t xml:space="preserve">         </w:t>
      </w:r>
      <w:r w:rsidRPr="001212C9">
        <w:rPr>
          <w:rFonts w:ascii="宋体" w:eastAsia="宋体" w:hAnsi="Times New Roman" w:cs="Times New Roman" w:hint="eastAsia"/>
          <w:sz w:val="24"/>
          <w:szCs w:val="24"/>
        </w:rPr>
        <w:t>（请在以上方框内打“</w:t>
      </w:r>
      <w:r w:rsidRPr="001212C9">
        <w:rPr>
          <w:rFonts w:ascii="宋体" w:eastAsia="宋体" w:hAnsi="Times New Roman" w:cs="Times New Roman" w:hint="eastAsia"/>
          <w:b/>
          <w:sz w:val="24"/>
          <w:szCs w:val="24"/>
        </w:rPr>
        <w:t>√</w:t>
      </w:r>
      <w:r w:rsidRPr="001212C9">
        <w:rPr>
          <w:rFonts w:ascii="宋体" w:eastAsia="宋体" w:hAnsi="Times New Roman" w:cs="Times New Roman" w:hint="eastAsia"/>
          <w:sz w:val="24"/>
          <w:szCs w:val="24"/>
        </w:rPr>
        <w:t>”）</w:t>
      </w:r>
    </w:p>
    <w:p w14:paraId="7296E826" w14:textId="77777777" w:rsidR="001212C9" w:rsidRPr="001212C9" w:rsidRDefault="001212C9" w:rsidP="001212C9">
      <w:pPr>
        <w:spacing w:line="25" w:lineRule="atLeast"/>
        <w:jc w:val="both"/>
        <w:rPr>
          <w:rFonts w:ascii="宋体" w:eastAsia="宋体" w:hAnsi="Times New Roman" w:cs="Times New Roman"/>
          <w:sz w:val="28"/>
          <w:szCs w:val="20"/>
        </w:rPr>
      </w:pPr>
    </w:p>
    <w:p w14:paraId="2254E3C1" w14:textId="77777777" w:rsidR="001212C9" w:rsidRPr="001212C9" w:rsidRDefault="001212C9" w:rsidP="001212C9">
      <w:pPr>
        <w:spacing w:line="25" w:lineRule="atLeast"/>
        <w:ind w:firstLineChars="200" w:firstLine="560"/>
        <w:jc w:val="both"/>
        <w:rPr>
          <w:rFonts w:ascii="宋体" w:eastAsia="宋体" w:hAnsi="Times New Roman" w:cs="Times New Roman"/>
          <w:sz w:val="28"/>
          <w:szCs w:val="20"/>
        </w:rPr>
      </w:pPr>
      <w:r w:rsidRPr="001212C9">
        <w:rPr>
          <w:rFonts w:ascii="宋体" w:eastAsia="宋体" w:hAnsi="Times New Roman" w:cs="Times New Roman" w:hint="eastAsia"/>
          <w:sz w:val="28"/>
          <w:szCs w:val="20"/>
        </w:rPr>
        <w:t>学位论文作者签名：               指导教师签名：</w:t>
      </w:r>
    </w:p>
    <w:p w14:paraId="2DB236F6" w14:textId="77777777" w:rsidR="00961013" w:rsidRPr="00AD5374" w:rsidRDefault="001212C9" w:rsidP="00322768">
      <w:pPr>
        <w:spacing w:line="25" w:lineRule="atLeast"/>
        <w:ind w:firstLineChars="200" w:firstLine="560"/>
        <w:jc w:val="both"/>
        <w:rPr>
          <w:rFonts w:ascii="Times New Roman" w:eastAsia="宋体" w:hAnsi="Times New Roman" w:cs="Times New Roman"/>
          <w:szCs w:val="20"/>
        </w:rPr>
      </w:pPr>
      <w:r w:rsidRPr="001212C9">
        <w:rPr>
          <w:rFonts w:ascii="宋体" w:eastAsia="宋体" w:hAnsi="Times New Roman" w:cs="Times New Roman" w:hint="eastAsia"/>
          <w:sz w:val="28"/>
          <w:szCs w:val="20"/>
        </w:rPr>
        <w:t>日期：    年   月   日           日期：    年   月   日</w:t>
      </w:r>
    </w:p>
    <w:p w14:paraId="28F338A9" w14:textId="77777777" w:rsidR="001212C9" w:rsidRDefault="001212C9" w:rsidP="001223CA">
      <w:pPr>
        <w:pStyle w:val="ae"/>
        <w:jc w:val="both"/>
      </w:pPr>
    </w:p>
    <w:p w14:paraId="15D17534" w14:textId="77777777" w:rsidR="001212C9" w:rsidRDefault="001212C9" w:rsidP="001223CA">
      <w:pPr>
        <w:pStyle w:val="ae"/>
        <w:jc w:val="both"/>
        <w:sectPr w:rsidR="001212C9" w:rsidSect="00553E65">
          <w:pgSz w:w="11906" w:h="16838" w:code="9"/>
          <w:pgMar w:top="1440" w:right="1797" w:bottom="1440" w:left="1797" w:header="851" w:footer="992" w:gutter="0"/>
          <w:cols w:space="425"/>
          <w:docGrid w:type="lines" w:linePitch="312"/>
        </w:sectPr>
      </w:pPr>
    </w:p>
    <w:p w14:paraId="1F89FC26" w14:textId="77777777" w:rsidR="00AE4522" w:rsidRPr="001223CA" w:rsidRDefault="00AE4522" w:rsidP="001223CA">
      <w:pPr>
        <w:pStyle w:val="24"/>
      </w:pPr>
    </w:p>
    <w:p w14:paraId="0B9AF063" w14:textId="77777777" w:rsidR="009C12FA" w:rsidRDefault="007453F7" w:rsidP="007453F7">
      <w:pPr>
        <w:pStyle w:val="af0"/>
      </w:pPr>
      <w:bookmarkStart w:id="0" w:name="_Toc129164545"/>
      <w:r>
        <w:rPr>
          <w:rFonts w:hint="eastAsia"/>
        </w:rPr>
        <w:t>摘</w:t>
      </w:r>
      <w:r>
        <w:rPr>
          <w:rFonts w:hint="eastAsia"/>
        </w:rPr>
        <w:t xml:space="preserve"> </w:t>
      </w:r>
      <w:r w:rsidR="00491696">
        <w:t xml:space="preserve"> </w:t>
      </w:r>
      <w:r>
        <w:rPr>
          <w:rFonts w:hint="eastAsia"/>
        </w:rPr>
        <w:t>要</w:t>
      </w:r>
      <w:bookmarkEnd w:id="0"/>
    </w:p>
    <w:p w14:paraId="5204AA61" w14:textId="77777777" w:rsidR="007453F7" w:rsidRPr="00DF1D4C" w:rsidRDefault="007453F7" w:rsidP="00DF1D4C">
      <w:pPr>
        <w:pStyle w:val="0"/>
        <w:ind w:firstLine="480"/>
      </w:pPr>
      <w:r w:rsidRPr="00DF1D4C">
        <w:rPr>
          <w:rFonts w:hint="eastAsia"/>
        </w:rPr>
        <w:t>学位论文是研究生从事科研工作的成果的主要表现，集中表明了作者在研究工作中获得的新的发明、理论或见解，是研究生申请硕士或博士学位的重要依据，也是科研领域中的重要文献资料和社会的宝贵财富。</w:t>
      </w:r>
    </w:p>
    <w:p w14:paraId="18092FB8" w14:textId="77777777" w:rsidR="007453F7" w:rsidRPr="00DF1D4C" w:rsidRDefault="007453F7" w:rsidP="00DF1D4C">
      <w:pPr>
        <w:pStyle w:val="0"/>
        <w:ind w:firstLine="480"/>
      </w:pPr>
      <w:r w:rsidRPr="00DF1D4C">
        <w:rPr>
          <w:rFonts w:hint="eastAsia"/>
        </w:rPr>
        <w:t>为了提高研究生学位论文的质量，做到学位论文在内容和格式上的规范化与统一化，特制作本模板。</w:t>
      </w:r>
    </w:p>
    <w:p w14:paraId="33786F93" w14:textId="77777777" w:rsidR="007453F7" w:rsidRPr="00DF1D4C" w:rsidRDefault="007453F7" w:rsidP="00DF1D4C">
      <w:pPr>
        <w:pStyle w:val="0"/>
        <w:ind w:firstLine="480"/>
      </w:pPr>
    </w:p>
    <w:p w14:paraId="2E5D2A0D" w14:textId="77777777" w:rsidR="00AE4522" w:rsidRDefault="007453F7" w:rsidP="00DF1D4C">
      <w:pPr>
        <w:pStyle w:val="0"/>
        <w:ind w:firstLineChars="0" w:firstLine="0"/>
      </w:pPr>
      <w:r w:rsidRPr="00DF1D4C">
        <w:rPr>
          <w:rFonts w:hint="eastAsia"/>
          <w:b/>
          <w:bCs/>
        </w:rPr>
        <w:t>关键词</w:t>
      </w:r>
      <w:r w:rsidRPr="00FC15E0">
        <w:rPr>
          <w:rFonts w:hint="eastAsia"/>
        </w:rPr>
        <w:t>：</w:t>
      </w:r>
      <w:r w:rsidRPr="00DF1D4C">
        <w:rPr>
          <w:rFonts w:hint="eastAsia"/>
        </w:rPr>
        <w:t>学位论文，论文格式，规范化，模板</w:t>
      </w:r>
    </w:p>
    <w:p w14:paraId="472311C9" w14:textId="77777777" w:rsidR="00EC38AD" w:rsidRPr="00DF1D4C" w:rsidRDefault="00EC38AD" w:rsidP="00DF1D4C">
      <w:pPr>
        <w:pStyle w:val="0"/>
        <w:ind w:firstLineChars="0" w:firstLine="0"/>
      </w:pPr>
    </w:p>
    <w:p w14:paraId="276E166D" w14:textId="77777777" w:rsidR="00AE4522" w:rsidRDefault="00AE4522">
      <w:pPr>
        <w:jc w:val="left"/>
        <w:rPr>
          <w:rFonts w:ascii="Times New Roman" w:eastAsia="宋体" w:hAnsi="Times New Roman"/>
          <w:sz w:val="24"/>
        </w:rPr>
      </w:pPr>
      <w:r>
        <w:br w:type="page"/>
      </w:r>
    </w:p>
    <w:p w14:paraId="455F153C" w14:textId="77777777" w:rsidR="000B31A4" w:rsidRPr="008503AA" w:rsidRDefault="000B31A4" w:rsidP="008503AA">
      <w:pPr>
        <w:pStyle w:val="24"/>
      </w:pPr>
    </w:p>
    <w:p w14:paraId="6BBE7D21" w14:textId="77777777" w:rsidR="009C12FA" w:rsidRDefault="000B31A4" w:rsidP="007453F7">
      <w:pPr>
        <w:pStyle w:val="af0"/>
      </w:pPr>
      <w:bookmarkStart w:id="1" w:name="_Toc129164546"/>
      <w:r>
        <w:rPr>
          <w:rFonts w:hint="eastAsia"/>
        </w:rPr>
        <w:t>AB</w:t>
      </w:r>
      <w:r>
        <w:t>STRACT</w:t>
      </w:r>
      <w:bookmarkEnd w:id="1"/>
    </w:p>
    <w:p w14:paraId="05D34F22" w14:textId="77777777" w:rsidR="00967564" w:rsidRPr="00DF1D4C" w:rsidRDefault="00967564" w:rsidP="00DF1D4C">
      <w:pPr>
        <w:pStyle w:val="0"/>
        <w:ind w:firstLine="480"/>
      </w:pPr>
      <w:r w:rsidRPr="00DF1D4C">
        <w:t>As a primary means of demonstrating research findings for postgraduate students, dissertation is a systematic and standardized record of the new inventions, theories or insights obtained by the author in the research work. It can not only function as an important reference when students pursue further studies, but also contribute to scientific research and social development.</w:t>
      </w:r>
    </w:p>
    <w:p w14:paraId="168F6D72" w14:textId="77777777" w:rsidR="00967564" w:rsidRPr="00DF1D4C" w:rsidRDefault="00967564" w:rsidP="00DF1D4C">
      <w:pPr>
        <w:pStyle w:val="0"/>
        <w:ind w:firstLine="480"/>
      </w:pPr>
      <w:r w:rsidRPr="00DF1D4C">
        <w:t>This template is therefore made to improve the quality of postgraduates’ dissertation and to further standardize it both in content and in format.</w:t>
      </w:r>
    </w:p>
    <w:p w14:paraId="17667AB2" w14:textId="77777777" w:rsidR="00967564" w:rsidRPr="00DF1D4C" w:rsidRDefault="00967564" w:rsidP="00DF1D4C">
      <w:pPr>
        <w:pStyle w:val="0"/>
        <w:ind w:firstLine="480"/>
      </w:pPr>
    </w:p>
    <w:p w14:paraId="517DAEB1" w14:textId="77777777" w:rsidR="00AE4522" w:rsidRDefault="00967564" w:rsidP="00DF1D4C">
      <w:pPr>
        <w:pStyle w:val="0"/>
        <w:ind w:firstLineChars="0" w:firstLine="0"/>
      </w:pPr>
      <w:r w:rsidRPr="00DF1D4C">
        <w:rPr>
          <w:b/>
          <w:bCs/>
        </w:rPr>
        <w:t>Key words</w:t>
      </w:r>
      <w:r w:rsidRPr="00DF1D4C">
        <w:t>: dissertation, dissertation format, standardization, template</w:t>
      </w:r>
    </w:p>
    <w:p w14:paraId="5DA3A6B3" w14:textId="77777777" w:rsidR="00EC38AD" w:rsidRPr="00DF1D4C" w:rsidRDefault="00EC38AD" w:rsidP="00DF1D4C">
      <w:pPr>
        <w:pStyle w:val="0"/>
        <w:ind w:firstLineChars="0" w:firstLine="0"/>
      </w:pPr>
    </w:p>
    <w:p w14:paraId="6A3EF82B" w14:textId="77777777" w:rsidR="00E023B6" w:rsidRPr="00AE4522" w:rsidRDefault="00AE4522" w:rsidP="00AE4522">
      <w:pPr>
        <w:jc w:val="left"/>
        <w:rPr>
          <w:rFonts w:ascii="Times New Roman" w:eastAsia="宋体" w:hAnsi="Times New Roman"/>
          <w:sz w:val="24"/>
        </w:rPr>
      </w:pPr>
      <w:r>
        <w:br w:type="page"/>
      </w:r>
    </w:p>
    <w:p w14:paraId="0CC36CFB" w14:textId="77777777" w:rsidR="00E023B6" w:rsidRPr="008503AA" w:rsidRDefault="00E023B6" w:rsidP="008503AA">
      <w:pPr>
        <w:pStyle w:val="24"/>
      </w:pPr>
    </w:p>
    <w:sdt>
      <w:sdtPr>
        <w:rPr>
          <w:rFonts w:asciiTheme="minorHAnsi" w:eastAsiaTheme="minorEastAsia" w:hAnsiTheme="minorHAnsi"/>
          <w:b w:val="0"/>
          <w:sz w:val="21"/>
          <w:lang w:val="zh-CN"/>
        </w:rPr>
        <w:id w:val="1040478338"/>
        <w:docPartObj>
          <w:docPartGallery w:val="Table of Contents"/>
          <w:docPartUnique/>
        </w:docPartObj>
      </w:sdtPr>
      <w:sdtEndPr>
        <w:rPr>
          <w:bCs/>
        </w:rPr>
      </w:sdtEndPr>
      <w:sdtContent>
        <w:p w14:paraId="4038871D" w14:textId="77777777" w:rsidR="00726001" w:rsidRPr="00206BFA" w:rsidRDefault="009A4B34" w:rsidP="00206BFA">
          <w:pPr>
            <w:pStyle w:val="af0"/>
            <w:outlineLvl w:val="9"/>
          </w:pPr>
          <w:r w:rsidRPr="00206BFA">
            <w:rPr>
              <w:rFonts w:hint="eastAsia"/>
            </w:rPr>
            <w:t>目</w:t>
          </w:r>
          <w:r w:rsidRPr="00206BFA">
            <w:rPr>
              <w:rFonts w:hint="eastAsia"/>
            </w:rPr>
            <w:t xml:space="preserve"> </w:t>
          </w:r>
          <w:r w:rsidRPr="00206BFA">
            <w:t xml:space="preserve"> </w:t>
          </w:r>
          <w:r w:rsidRPr="00206BFA">
            <w:rPr>
              <w:rFonts w:hint="eastAsia"/>
            </w:rPr>
            <w:t>录</w:t>
          </w:r>
        </w:p>
        <w:p w14:paraId="53A44AA3" w14:textId="77777777" w:rsidR="009F65D9" w:rsidRDefault="00726001">
          <w:pPr>
            <w:pStyle w:val="TOC1"/>
            <w:rPr>
              <w:b w:val="0"/>
              <w:sz w:val="21"/>
              <w:szCs w:val="22"/>
            </w:rPr>
          </w:pPr>
          <w:r>
            <w:rPr>
              <w:rFonts w:ascii="Arial" w:hAnsi="Arial"/>
              <w:b w:val="0"/>
            </w:rPr>
            <w:fldChar w:fldCharType="begin"/>
          </w:r>
          <w:r>
            <w:instrText xml:space="preserve"> TOC \o "1-3" \h \z \u </w:instrText>
          </w:r>
          <w:r>
            <w:rPr>
              <w:rFonts w:ascii="Arial" w:hAnsi="Arial"/>
              <w:b w:val="0"/>
            </w:rPr>
            <w:fldChar w:fldCharType="separate"/>
          </w:r>
          <w:hyperlink w:anchor="_Toc129164545" w:history="1">
            <w:r w:rsidR="009F65D9" w:rsidRPr="00AC4E4B">
              <w:rPr>
                <w:rStyle w:val="af7"/>
              </w:rPr>
              <w:t>摘</w:t>
            </w:r>
            <w:r w:rsidR="009F65D9" w:rsidRPr="00AC4E4B">
              <w:rPr>
                <w:rStyle w:val="af7"/>
              </w:rPr>
              <w:t xml:space="preserve">  </w:t>
            </w:r>
            <w:r w:rsidR="009F65D9" w:rsidRPr="00AC4E4B">
              <w:rPr>
                <w:rStyle w:val="af7"/>
              </w:rPr>
              <w:t>要</w:t>
            </w:r>
            <w:r w:rsidR="009F65D9">
              <w:rPr>
                <w:webHidden/>
              </w:rPr>
              <w:tab/>
            </w:r>
            <w:r w:rsidR="009F65D9">
              <w:rPr>
                <w:webHidden/>
              </w:rPr>
              <w:fldChar w:fldCharType="begin"/>
            </w:r>
            <w:r w:rsidR="009F65D9">
              <w:rPr>
                <w:webHidden/>
              </w:rPr>
              <w:instrText xml:space="preserve"> PAGEREF _Toc129164545 \h </w:instrText>
            </w:r>
            <w:r w:rsidR="009F65D9">
              <w:rPr>
                <w:webHidden/>
              </w:rPr>
            </w:r>
            <w:r w:rsidR="009F65D9">
              <w:rPr>
                <w:webHidden/>
              </w:rPr>
              <w:fldChar w:fldCharType="separate"/>
            </w:r>
            <w:r w:rsidR="009F65D9">
              <w:rPr>
                <w:webHidden/>
              </w:rPr>
              <w:t>I</w:t>
            </w:r>
            <w:r w:rsidR="009F65D9">
              <w:rPr>
                <w:webHidden/>
              </w:rPr>
              <w:fldChar w:fldCharType="end"/>
            </w:r>
          </w:hyperlink>
        </w:p>
        <w:p w14:paraId="60D026A8" w14:textId="77777777" w:rsidR="009F65D9" w:rsidRDefault="00BE0272">
          <w:pPr>
            <w:pStyle w:val="TOC1"/>
            <w:rPr>
              <w:b w:val="0"/>
              <w:sz w:val="21"/>
              <w:szCs w:val="22"/>
            </w:rPr>
          </w:pPr>
          <w:hyperlink w:anchor="_Toc129164546" w:history="1">
            <w:r w:rsidR="009F65D9" w:rsidRPr="00AC4E4B">
              <w:rPr>
                <w:rStyle w:val="af7"/>
              </w:rPr>
              <w:t>ABSTRACT</w:t>
            </w:r>
            <w:r w:rsidR="009F65D9">
              <w:rPr>
                <w:webHidden/>
              </w:rPr>
              <w:tab/>
            </w:r>
            <w:r w:rsidR="009F65D9">
              <w:rPr>
                <w:webHidden/>
              </w:rPr>
              <w:fldChar w:fldCharType="begin"/>
            </w:r>
            <w:r w:rsidR="009F65D9">
              <w:rPr>
                <w:webHidden/>
              </w:rPr>
              <w:instrText xml:space="preserve"> PAGEREF _Toc129164546 \h </w:instrText>
            </w:r>
            <w:r w:rsidR="009F65D9">
              <w:rPr>
                <w:webHidden/>
              </w:rPr>
            </w:r>
            <w:r w:rsidR="009F65D9">
              <w:rPr>
                <w:webHidden/>
              </w:rPr>
              <w:fldChar w:fldCharType="separate"/>
            </w:r>
            <w:r w:rsidR="009F65D9">
              <w:rPr>
                <w:webHidden/>
              </w:rPr>
              <w:t>II</w:t>
            </w:r>
            <w:r w:rsidR="009F65D9">
              <w:rPr>
                <w:webHidden/>
              </w:rPr>
              <w:fldChar w:fldCharType="end"/>
            </w:r>
          </w:hyperlink>
        </w:p>
        <w:p w14:paraId="2C67D3E6" w14:textId="77777777" w:rsidR="009F65D9" w:rsidRDefault="00BE0272">
          <w:pPr>
            <w:pStyle w:val="TOC1"/>
            <w:rPr>
              <w:b w:val="0"/>
              <w:sz w:val="21"/>
              <w:szCs w:val="22"/>
            </w:rPr>
          </w:pPr>
          <w:hyperlink w:anchor="_Toc129164547" w:history="1">
            <w:r w:rsidR="009F65D9" w:rsidRPr="00AC4E4B">
              <w:rPr>
                <w:rStyle w:val="af7"/>
              </w:rPr>
              <w:t>第一章</w:t>
            </w:r>
            <w:r w:rsidR="009F65D9" w:rsidRPr="00AC4E4B">
              <w:rPr>
                <w:rStyle w:val="af7"/>
              </w:rPr>
              <w:t xml:space="preserve"> </w:t>
            </w:r>
            <w:r w:rsidR="009F65D9" w:rsidRPr="00AC4E4B">
              <w:rPr>
                <w:rStyle w:val="af7"/>
              </w:rPr>
              <w:t>绪论</w:t>
            </w:r>
            <w:r w:rsidR="009F65D9">
              <w:rPr>
                <w:webHidden/>
              </w:rPr>
              <w:tab/>
            </w:r>
            <w:r w:rsidR="009F65D9">
              <w:rPr>
                <w:webHidden/>
              </w:rPr>
              <w:fldChar w:fldCharType="begin"/>
            </w:r>
            <w:r w:rsidR="009F65D9">
              <w:rPr>
                <w:webHidden/>
              </w:rPr>
              <w:instrText xml:space="preserve"> PAGEREF _Toc129164547 \h </w:instrText>
            </w:r>
            <w:r w:rsidR="009F65D9">
              <w:rPr>
                <w:webHidden/>
              </w:rPr>
            </w:r>
            <w:r w:rsidR="009F65D9">
              <w:rPr>
                <w:webHidden/>
              </w:rPr>
              <w:fldChar w:fldCharType="separate"/>
            </w:r>
            <w:r w:rsidR="009F65D9">
              <w:rPr>
                <w:webHidden/>
              </w:rPr>
              <w:t>1</w:t>
            </w:r>
            <w:r w:rsidR="009F65D9">
              <w:rPr>
                <w:webHidden/>
              </w:rPr>
              <w:fldChar w:fldCharType="end"/>
            </w:r>
          </w:hyperlink>
        </w:p>
        <w:p w14:paraId="2638E25E" w14:textId="77777777" w:rsidR="009F65D9" w:rsidRDefault="00BE0272">
          <w:pPr>
            <w:pStyle w:val="TOC2"/>
            <w:rPr>
              <w:noProof/>
              <w:sz w:val="21"/>
              <w:szCs w:val="22"/>
            </w:rPr>
          </w:pPr>
          <w:hyperlink w:anchor="_Toc129164548" w:history="1">
            <w:r w:rsidR="009F65D9" w:rsidRPr="00AC4E4B">
              <w:rPr>
                <w:rStyle w:val="af7"/>
                <w:noProof/>
              </w:rPr>
              <w:t xml:space="preserve">1.1 </w:t>
            </w:r>
            <w:r w:rsidR="009F65D9" w:rsidRPr="00AC4E4B">
              <w:rPr>
                <w:rStyle w:val="af7"/>
                <w:noProof/>
              </w:rPr>
              <w:t>引言</w:t>
            </w:r>
            <w:r w:rsidR="009F65D9">
              <w:rPr>
                <w:noProof/>
                <w:webHidden/>
              </w:rPr>
              <w:tab/>
            </w:r>
            <w:r w:rsidR="009F65D9">
              <w:rPr>
                <w:noProof/>
                <w:webHidden/>
              </w:rPr>
              <w:fldChar w:fldCharType="begin"/>
            </w:r>
            <w:r w:rsidR="009F65D9">
              <w:rPr>
                <w:noProof/>
                <w:webHidden/>
              </w:rPr>
              <w:instrText xml:space="preserve"> PAGEREF _Toc129164548 \h </w:instrText>
            </w:r>
            <w:r w:rsidR="009F65D9">
              <w:rPr>
                <w:noProof/>
                <w:webHidden/>
              </w:rPr>
            </w:r>
            <w:r w:rsidR="009F65D9">
              <w:rPr>
                <w:noProof/>
                <w:webHidden/>
              </w:rPr>
              <w:fldChar w:fldCharType="separate"/>
            </w:r>
            <w:r w:rsidR="009F65D9">
              <w:rPr>
                <w:noProof/>
                <w:webHidden/>
              </w:rPr>
              <w:t>1</w:t>
            </w:r>
            <w:r w:rsidR="009F65D9">
              <w:rPr>
                <w:noProof/>
                <w:webHidden/>
              </w:rPr>
              <w:fldChar w:fldCharType="end"/>
            </w:r>
          </w:hyperlink>
        </w:p>
        <w:p w14:paraId="6F50F262" w14:textId="77777777" w:rsidR="009F65D9" w:rsidRDefault="00BE0272">
          <w:pPr>
            <w:pStyle w:val="TOC2"/>
            <w:rPr>
              <w:noProof/>
              <w:sz w:val="21"/>
              <w:szCs w:val="22"/>
            </w:rPr>
          </w:pPr>
          <w:hyperlink w:anchor="_Toc129164549" w:history="1">
            <w:r w:rsidR="009F65D9" w:rsidRPr="00AC4E4B">
              <w:rPr>
                <w:rStyle w:val="af7"/>
                <w:noProof/>
              </w:rPr>
              <w:t xml:space="preserve">1.2 </w:t>
            </w:r>
            <w:r w:rsidR="009F65D9" w:rsidRPr="00AC4E4B">
              <w:rPr>
                <w:rStyle w:val="af7"/>
                <w:noProof/>
              </w:rPr>
              <w:t>本文研究主要内容</w:t>
            </w:r>
            <w:r w:rsidR="009F65D9">
              <w:rPr>
                <w:noProof/>
                <w:webHidden/>
              </w:rPr>
              <w:tab/>
            </w:r>
            <w:r w:rsidR="009F65D9">
              <w:rPr>
                <w:noProof/>
                <w:webHidden/>
              </w:rPr>
              <w:fldChar w:fldCharType="begin"/>
            </w:r>
            <w:r w:rsidR="009F65D9">
              <w:rPr>
                <w:noProof/>
                <w:webHidden/>
              </w:rPr>
              <w:instrText xml:space="preserve"> PAGEREF _Toc129164549 \h </w:instrText>
            </w:r>
            <w:r w:rsidR="009F65D9">
              <w:rPr>
                <w:noProof/>
                <w:webHidden/>
              </w:rPr>
            </w:r>
            <w:r w:rsidR="009F65D9">
              <w:rPr>
                <w:noProof/>
                <w:webHidden/>
              </w:rPr>
              <w:fldChar w:fldCharType="separate"/>
            </w:r>
            <w:r w:rsidR="009F65D9">
              <w:rPr>
                <w:noProof/>
                <w:webHidden/>
              </w:rPr>
              <w:t>1</w:t>
            </w:r>
            <w:r w:rsidR="009F65D9">
              <w:rPr>
                <w:noProof/>
                <w:webHidden/>
              </w:rPr>
              <w:fldChar w:fldCharType="end"/>
            </w:r>
          </w:hyperlink>
        </w:p>
        <w:p w14:paraId="0F6F8953" w14:textId="77777777" w:rsidR="009F65D9" w:rsidRDefault="00BE0272">
          <w:pPr>
            <w:pStyle w:val="TOC2"/>
            <w:rPr>
              <w:noProof/>
              <w:sz w:val="21"/>
              <w:szCs w:val="22"/>
            </w:rPr>
          </w:pPr>
          <w:hyperlink w:anchor="_Toc129164550" w:history="1">
            <w:r w:rsidR="009F65D9" w:rsidRPr="00AC4E4B">
              <w:rPr>
                <w:rStyle w:val="af7"/>
                <w:noProof/>
              </w:rPr>
              <w:t xml:space="preserve">1.3 </w:t>
            </w:r>
            <w:r w:rsidR="009F65D9" w:rsidRPr="00AC4E4B">
              <w:rPr>
                <w:rStyle w:val="af7"/>
                <w:noProof/>
              </w:rPr>
              <w:t>本文研究意义</w:t>
            </w:r>
            <w:r w:rsidR="009F65D9">
              <w:rPr>
                <w:noProof/>
                <w:webHidden/>
              </w:rPr>
              <w:tab/>
            </w:r>
            <w:r w:rsidR="009F65D9">
              <w:rPr>
                <w:noProof/>
                <w:webHidden/>
              </w:rPr>
              <w:fldChar w:fldCharType="begin"/>
            </w:r>
            <w:r w:rsidR="009F65D9">
              <w:rPr>
                <w:noProof/>
                <w:webHidden/>
              </w:rPr>
              <w:instrText xml:space="preserve"> PAGEREF _Toc129164550 \h </w:instrText>
            </w:r>
            <w:r w:rsidR="009F65D9">
              <w:rPr>
                <w:noProof/>
                <w:webHidden/>
              </w:rPr>
            </w:r>
            <w:r w:rsidR="009F65D9">
              <w:rPr>
                <w:noProof/>
                <w:webHidden/>
              </w:rPr>
              <w:fldChar w:fldCharType="separate"/>
            </w:r>
            <w:r w:rsidR="009F65D9">
              <w:rPr>
                <w:noProof/>
                <w:webHidden/>
              </w:rPr>
              <w:t>1</w:t>
            </w:r>
            <w:r w:rsidR="009F65D9">
              <w:rPr>
                <w:noProof/>
                <w:webHidden/>
              </w:rPr>
              <w:fldChar w:fldCharType="end"/>
            </w:r>
          </w:hyperlink>
        </w:p>
        <w:p w14:paraId="44F3E209" w14:textId="77777777" w:rsidR="009F65D9" w:rsidRDefault="00BE0272">
          <w:pPr>
            <w:pStyle w:val="TOC2"/>
            <w:rPr>
              <w:noProof/>
              <w:sz w:val="21"/>
              <w:szCs w:val="22"/>
            </w:rPr>
          </w:pPr>
          <w:hyperlink w:anchor="_Toc129164551" w:history="1">
            <w:r w:rsidR="009F65D9" w:rsidRPr="00AC4E4B">
              <w:rPr>
                <w:rStyle w:val="af7"/>
                <w:noProof/>
              </w:rPr>
              <w:t xml:space="preserve">1.4 </w:t>
            </w:r>
            <w:r w:rsidR="009F65D9" w:rsidRPr="00AC4E4B">
              <w:rPr>
                <w:rStyle w:val="af7"/>
                <w:noProof/>
              </w:rPr>
              <w:t>本章小结</w:t>
            </w:r>
            <w:r w:rsidR="009F65D9">
              <w:rPr>
                <w:noProof/>
                <w:webHidden/>
              </w:rPr>
              <w:tab/>
            </w:r>
            <w:r w:rsidR="009F65D9">
              <w:rPr>
                <w:noProof/>
                <w:webHidden/>
              </w:rPr>
              <w:fldChar w:fldCharType="begin"/>
            </w:r>
            <w:r w:rsidR="009F65D9">
              <w:rPr>
                <w:noProof/>
                <w:webHidden/>
              </w:rPr>
              <w:instrText xml:space="preserve"> PAGEREF _Toc129164551 \h </w:instrText>
            </w:r>
            <w:r w:rsidR="009F65D9">
              <w:rPr>
                <w:noProof/>
                <w:webHidden/>
              </w:rPr>
            </w:r>
            <w:r w:rsidR="009F65D9">
              <w:rPr>
                <w:noProof/>
                <w:webHidden/>
              </w:rPr>
              <w:fldChar w:fldCharType="separate"/>
            </w:r>
            <w:r w:rsidR="009F65D9">
              <w:rPr>
                <w:noProof/>
                <w:webHidden/>
              </w:rPr>
              <w:t>1</w:t>
            </w:r>
            <w:r w:rsidR="009F65D9">
              <w:rPr>
                <w:noProof/>
                <w:webHidden/>
              </w:rPr>
              <w:fldChar w:fldCharType="end"/>
            </w:r>
          </w:hyperlink>
        </w:p>
        <w:p w14:paraId="5B33458A" w14:textId="77777777" w:rsidR="009F65D9" w:rsidRDefault="00BE0272">
          <w:pPr>
            <w:pStyle w:val="TOC1"/>
            <w:rPr>
              <w:b w:val="0"/>
              <w:sz w:val="21"/>
              <w:szCs w:val="22"/>
            </w:rPr>
          </w:pPr>
          <w:hyperlink w:anchor="_Toc129164552" w:history="1">
            <w:r w:rsidR="009F65D9" w:rsidRPr="00AC4E4B">
              <w:rPr>
                <w:rStyle w:val="af7"/>
              </w:rPr>
              <w:t>第二章</w:t>
            </w:r>
            <w:r w:rsidR="009F65D9" w:rsidRPr="00AC4E4B">
              <w:rPr>
                <w:rStyle w:val="af7"/>
              </w:rPr>
              <w:t xml:space="preserve"> </w:t>
            </w:r>
            <w:r w:rsidR="009F65D9" w:rsidRPr="00AC4E4B">
              <w:rPr>
                <w:rStyle w:val="af7"/>
              </w:rPr>
              <w:t>使用说明</w:t>
            </w:r>
            <w:r w:rsidR="009F65D9">
              <w:rPr>
                <w:webHidden/>
              </w:rPr>
              <w:tab/>
            </w:r>
            <w:r w:rsidR="009F65D9">
              <w:rPr>
                <w:webHidden/>
              </w:rPr>
              <w:fldChar w:fldCharType="begin"/>
            </w:r>
            <w:r w:rsidR="009F65D9">
              <w:rPr>
                <w:webHidden/>
              </w:rPr>
              <w:instrText xml:space="preserve"> PAGEREF _Toc129164552 \h </w:instrText>
            </w:r>
            <w:r w:rsidR="009F65D9">
              <w:rPr>
                <w:webHidden/>
              </w:rPr>
            </w:r>
            <w:r w:rsidR="009F65D9">
              <w:rPr>
                <w:webHidden/>
              </w:rPr>
              <w:fldChar w:fldCharType="separate"/>
            </w:r>
            <w:r w:rsidR="009F65D9">
              <w:rPr>
                <w:webHidden/>
              </w:rPr>
              <w:t>2</w:t>
            </w:r>
            <w:r w:rsidR="009F65D9">
              <w:rPr>
                <w:webHidden/>
              </w:rPr>
              <w:fldChar w:fldCharType="end"/>
            </w:r>
          </w:hyperlink>
        </w:p>
        <w:p w14:paraId="58FFA9E8" w14:textId="77777777" w:rsidR="009F65D9" w:rsidRDefault="00BE0272">
          <w:pPr>
            <w:pStyle w:val="TOC2"/>
            <w:rPr>
              <w:noProof/>
              <w:sz w:val="21"/>
              <w:szCs w:val="22"/>
            </w:rPr>
          </w:pPr>
          <w:hyperlink w:anchor="_Toc129164553" w:history="1">
            <w:r w:rsidR="009F65D9" w:rsidRPr="00AC4E4B">
              <w:rPr>
                <w:rStyle w:val="af7"/>
                <w:noProof/>
              </w:rPr>
              <w:t xml:space="preserve">2.1 </w:t>
            </w:r>
            <w:r w:rsidR="009F65D9" w:rsidRPr="00AC4E4B">
              <w:rPr>
                <w:rStyle w:val="af7"/>
                <w:noProof/>
              </w:rPr>
              <w:t>引言</w:t>
            </w:r>
            <w:r w:rsidR="009F65D9">
              <w:rPr>
                <w:noProof/>
                <w:webHidden/>
              </w:rPr>
              <w:tab/>
            </w:r>
            <w:r w:rsidR="009F65D9">
              <w:rPr>
                <w:noProof/>
                <w:webHidden/>
              </w:rPr>
              <w:fldChar w:fldCharType="begin"/>
            </w:r>
            <w:r w:rsidR="009F65D9">
              <w:rPr>
                <w:noProof/>
                <w:webHidden/>
              </w:rPr>
              <w:instrText xml:space="preserve"> PAGEREF _Toc129164553 \h </w:instrText>
            </w:r>
            <w:r w:rsidR="009F65D9">
              <w:rPr>
                <w:noProof/>
                <w:webHidden/>
              </w:rPr>
            </w:r>
            <w:r w:rsidR="009F65D9">
              <w:rPr>
                <w:noProof/>
                <w:webHidden/>
              </w:rPr>
              <w:fldChar w:fldCharType="separate"/>
            </w:r>
            <w:r w:rsidR="009F65D9">
              <w:rPr>
                <w:noProof/>
                <w:webHidden/>
              </w:rPr>
              <w:t>2</w:t>
            </w:r>
            <w:r w:rsidR="009F65D9">
              <w:rPr>
                <w:noProof/>
                <w:webHidden/>
              </w:rPr>
              <w:fldChar w:fldCharType="end"/>
            </w:r>
          </w:hyperlink>
        </w:p>
        <w:p w14:paraId="6325FCE6" w14:textId="77777777" w:rsidR="009F65D9" w:rsidRDefault="00BE0272">
          <w:pPr>
            <w:pStyle w:val="TOC2"/>
            <w:rPr>
              <w:noProof/>
              <w:sz w:val="21"/>
              <w:szCs w:val="22"/>
            </w:rPr>
          </w:pPr>
          <w:hyperlink w:anchor="_Toc129164554" w:history="1">
            <w:r w:rsidR="009F65D9" w:rsidRPr="00AC4E4B">
              <w:rPr>
                <w:rStyle w:val="af7"/>
                <w:noProof/>
              </w:rPr>
              <w:t xml:space="preserve">2.2 </w:t>
            </w:r>
            <w:r w:rsidR="009F65D9" w:rsidRPr="00AC4E4B">
              <w:rPr>
                <w:rStyle w:val="af7"/>
                <w:noProof/>
              </w:rPr>
              <w:t>模板结构</w:t>
            </w:r>
            <w:r w:rsidR="009F65D9">
              <w:rPr>
                <w:noProof/>
                <w:webHidden/>
              </w:rPr>
              <w:tab/>
            </w:r>
            <w:r w:rsidR="009F65D9">
              <w:rPr>
                <w:noProof/>
                <w:webHidden/>
              </w:rPr>
              <w:fldChar w:fldCharType="begin"/>
            </w:r>
            <w:r w:rsidR="009F65D9">
              <w:rPr>
                <w:noProof/>
                <w:webHidden/>
              </w:rPr>
              <w:instrText xml:space="preserve"> PAGEREF _Toc129164554 \h </w:instrText>
            </w:r>
            <w:r w:rsidR="009F65D9">
              <w:rPr>
                <w:noProof/>
                <w:webHidden/>
              </w:rPr>
            </w:r>
            <w:r w:rsidR="009F65D9">
              <w:rPr>
                <w:noProof/>
                <w:webHidden/>
              </w:rPr>
              <w:fldChar w:fldCharType="separate"/>
            </w:r>
            <w:r w:rsidR="009F65D9">
              <w:rPr>
                <w:noProof/>
                <w:webHidden/>
              </w:rPr>
              <w:t>2</w:t>
            </w:r>
            <w:r w:rsidR="009F65D9">
              <w:rPr>
                <w:noProof/>
                <w:webHidden/>
              </w:rPr>
              <w:fldChar w:fldCharType="end"/>
            </w:r>
          </w:hyperlink>
        </w:p>
        <w:p w14:paraId="4363F8AB" w14:textId="77777777" w:rsidR="009F65D9" w:rsidRDefault="00BE0272">
          <w:pPr>
            <w:pStyle w:val="TOC2"/>
            <w:rPr>
              <w:noProof/>
              <w:sz w:val="21"/>
              <w:szCs w:val="22"/>
            </w:rPr>
          </w:pPr>
          <w:hyperlink w:anchor="_Toc129164555" w:history="1">
            <w:r w:rsidR="009F65D9" w:rsidRPr="00AC4E4B">
              <w:rPr>
                <w:rStyle w:val="af7"/>
                <w:noProof/>
              </w:rPr>
              <w:t xml:space="preserve">2.3 </w:t>
            </w:r>
            <w:r w:rsidR="009F65D9" w:rsidRPr="00AC4E4B">
              <w:rPr>
                <w:rStyle w:val="af7"/>
                <w:noProof/>
              </w:rPr>
              <w:t>应用样式</w:t>
            </w:r>
            <w:r w:rsidR="009F65D9">
              <w:rPr>
                <w:noProof/>
                <w:webHidden/>
              </w:rPr>
              <w:tab/>
            </w:r>
            <w:r w:rsidR="009F65D9">
              <w:rPr>
                <w:noProof/>
                <w:webHidden/>
              </w:rPr>
              <w:fldChar w:fldCharType="begin"/>
            </w:r>
            <w:r w:rsidR="009F65D9">
              <w:rPr>
                <w:noProof/>
                <w:webHidden/>
              </w:rPr>
              <w:instrText xml:space="preserve"> PAGEREF _Toc129164555 \h </w:instrText>
            </w:r>
            <w:r w:rsidR="009F65D9">
              <w:rPr>
                <w:noProof/>
                <w:webHidden/>
              </w:rPr>
            </w:r>
            <w:r w:rsidR="009F65D9">
              <w:rPr>
                <w:noProof/>
                <w:webHidden/>
              </w:rPr>
              <w:fldChar w:fldCharType="separate"/>
            </w:r>
            <w:r w:rsidR="009F65D9">
              <w:rPr>
                <w:noProof/>
                <w:webHidden/>
              </w:rPr>
              <w:t>3</w:t>
            </w:r>
            <w:r w:rsidR="009F65D9">
              <w:rPr>
                <w:noProof/>
                <w:webHidden/>
              </w:rPr>
              <w:fldChar w:fldCharType="end"/>
            </w:r>
          </w:hyperlink>
        </w:p>
        <w:p w14:paraId="6D478E49" w14:textId="77777777" w:rsidR="009F65D9" w:rsidRDefault="00BE0272">
          <w:pPr>
            <w:pStyle w:val="TOC2"/>
            <w:rPr>
              <w:noProof/>
              <w:sz w:val="21"/>
              <w:szCs w:val="22"/>
            </w:rPr>
          </w:pPr>
          <w:hyperlink w:anchor="_Toc129164556" w:history="1">
            <w:r w:rsidR="009F65D9" w:rsidRPr="00AC4E4B">
              <w:rPr>
                <w:rStyle w:val="af7"/>
                <w:noProof/>
              </w:rPr>
              <w:t xml:space="preserve">2.4 </w:t>
            </w:r>
            <w:r w:rsidR="009F65D9" w:rsidRPr="00AC4E4B">
              <w:rPr>
                <w:rStyle w:val="af7"/>
                <w:noProof/>
              </w:rPr>
              <w:t>内容格式</w:t>
            </w:r>
            <w:r w:rsidR="009F65D9">
              <w:rPr>
                <w:noProof/>
                <w:webHidden/>
              </w:rPr>
              <w:tab/>
            </w:r>
            <w:r w:rsidR="009F65D9">
              <w:rPr>
                <w:noProof/>
                <w:webHidden/>
              </w:rPr>
              <w:fldChar w:fldCharType="begin"/>
            </w:r>
            <w:r w:rsidR="009F65D9">
              <w:rPr>
                <w:noProof/>
                <w:webHidden/>
              </w:rPr>
              <w:instrText xml:space="preserve"> PAGEREF _Toc129164556 \h </w:instrText>
            </w:r>
            <w:r w:rsidR="009F65D9">
              <w:rPr>
                <w:noProof/>
                <w:webHidden/>
              </w:rPr>
            </w:r>
            <w:r w:rsidR="009F65D9">
              <w:rPr>
                <w:noProof/>
                <w:webHidden/>
              </w:rPr>
              <w:fldChar w:fldCharType="separate"/>
            </w:r>
            <w:r w:rsidR="009F65D9">
              <w:rPr>
                <w:noProof/>
                <w:webHidden/>
              </w:rPr>
              <w:t>4</w:t>
            </w:r>
            <w:r w:rsidR="009F65D9">
              <w:rPr>
                <w:noProof/>
                <w:webHidden/>
              </w:rPr>
              <w:fldChar w:fldCharType="end"/>
            </w:r>
          </w:hyperlink>
        </w:p>
        <w:p w14:paraId="6D2A8260" w14:textId="77777777" w:rsidR="009F65D9" w:rsidRDefault="00BE0272">
          <w:pPr>
            <w:pStyle w:val="TOC3"/>
            <w:ind w:left="420"/>
            <w:rPr>
              <w:noProof/>
              <w:szCs w:val="22"/>
            </w:rPr>
          </w:pPr>
          <w:hyperlink w:anchor="_Toc129164557" w:history="1">
            <w:r w:rsidR="009F65D9" w:rsidRPr="00AC4E4B">
              <w:rPr>
                <w:rStyle w:val="af7"/>
                <w:noProof/>
              </w:rPr>
              <w:t xml:space="preserve">2.4.1 </w:t>
            </w:r>
            <w:r w:rsidR="009F65D9" w:rsidRPr="00AC4E4B">
              <w:rPr>
                <w:rStyle w:val="af7"/>
                <w:noProof/>
              </w:rPr>
              <w:t>表格</w:t>
            </w:r>
            <w:r w:rsidR="009F65D9">
              <w:rPr>
                <w:noProof/>
                <w:webHidden/>
              </w:rPr>
              <w:tab/>
            </w:r>
            <w:r w:rsidR="009F65D9">
              <w:rPr>
                <w:noProof/>
                <w:webHidden/>
              </w:rPr>
              <w:fldChar w:fldCharType="begin"/>
            </w:r>
            <w:r w:rsidR="009F65D9">
              <w:rPr>
                <w:noProof/>
                <w:webHidden/>
              </w:rPr>
              <w:instrText xml:space="preserve"> PAGEREF _Toc129164557 \h </w:instrText>
            </w:r>
            <w:r w:rsidR="009F65D9">
              <w:rPr>
                <w:noProof/>
                <w:webHidden/>
              </w:rPr>
            </w:r>
            <w:r w:rsidR="009F65D9">
              <w:rPr>
                <w:noProof/>
                <w:webHidden/>
              </w:rPr>
              <w:fldChar w:fldCharType="separate"/>
            </w:r>
            <w:r w:rsidR="009F65D9">
              <w:rPr>
                <w:noProof/>
                <w:webHidden/>
              </w:rPr>
              <w:t>4</w:t>
            </w:r>
            <w:r w:rsidR="009F65D9">
              <w:rPr>
                <w:noProof/>
                <w:webHidden/>
              </w:rPr>
              <w:fldChar w:fldCharType="end"/>
            </w:r>
          </w:hyperlink>
        </w:p>
        <w:p w14:paraId="12D88075" w14:textId="77777777" w:rsidR="009F65D9" w:rsidRDefault="00BE0272">
          <w:pPr>
            <w:pStyle w:val="TOC3"/>
            <w:ind w:left="420"/>
            <w:rPr>
              <w:noProof/>
              <w:szCs w:val="22"/>
            </w:rPr>
          </w:pPr>
          <w:hyperlink w:anchor="_Toc129164558" w:history="1">
            <w:r w:rsidR="009F65D9" w:rsidRPr="00AC4E4B">
              <w:rPr>
                <w:rStyle w:val="af7"/>
                <w:noProof/>
              </w:rPr>
              <w:t xml:space="preserve">2.4.2 </w:t>
            </w:r>
            <w:r w:rsidR="009F65D9" w:rsidRPr="00AC4E4B">
              <w:rPr>
                <w:rStyle w:val="af7"/>
                <w:noProof/>
              </w:rPr>
              <w:t>图片</w:t>
            </w:r>
            <w:r w:rsidR="009F65D9">
              <w:rPr>
                <w:noProof/>
                <w:webHidden/>
              </w:rPr>
              <w:tab/>
            </w:r>
            <w:r w:rsidR="009F65D9">
              <w:rPr>
                <w:noProof/>
                <w:webHidden/>
              </w:rPr>
              <w:fldChar w:fldCharType="begin"/>
            </w:r>
            <w:r w:rsidR="009F65D9">
              <w:rPr>
                <w:noProof/>
                <w:webHidden/>
              </w:rPr>
              <w:instrText xml:space="preserve"> PAGEREF _Toc129164558 \h </w:instrText>
            </w:r>
            <w:r w:rsidR="009F65D9">
              <w:rPr>
                <w:noProof/>
                <w:webHidden/>
              </w:rPr>
            </w:r>
            <w:r w:rsidR="009F65D9">
              <w:rPr>
                <w:noProof/>
                <w:webHidden/>
              </w:rPr>
              <w:fldChar w:fldCharType="separate"/>
            </w:r>
            <w:r w:rsidR="009F65D9">
              <w:rPr>
                <w:noProof/>
                <w:webHidden/>
              </w:rPr>
              <w:t>4</w:t>
            </w:r>
            <w:r w:rsidR="009F65D9">
              <w:rPr>
                <w:noProof/>
                <w:webHidden/>
              </w:rPr>
              <w:fldChar w:fldCharType="end"/>
            </w:r>
          </w:hyperlink>
        </w:p>
        <w:p w14:paraId="16C4CB6B" w14:textId="77777777" w:rsidR="009F65D9" w:rsidRDefault="00BE0272">
          <w:pPr>
            <w:pStyle w:val="TOC3"/>
            <w:ind w:left="420"/>
            <w:rPr>
              <w:noProof/>
              <w:szCs w:val="22"/>
            </w:rPr>
          </w:pPr>
          <w:hyperlink w:anchor="_Toc129164559" w:history="1">
            <w:r w:rsidR="009F65D9" w:rsidRPr="00AC4E4B">
              <w:rPr>
                <w:rStyle w:val="af7"/>
                <w:noProof/>
              </w:rPr>
              <w:t xml:space="preserve">2.4.3 </w:t>
            </w:r>
            <w:r w:rsidR="009F65D9" w:rsidRPr="00AC4E4B">
              <w:rPr>
                <w:rStyle w:val="af7"/>
                <w:noProof/>
              </w:rPr>
              <w:t>公式</w:t>
            </w:r>
            <w:r w:rsidR="009F65D9">
              <w:rPr>
                <w:noProof/>
                <w:webHidden/>
              </w:rPr>
              <w:tab/>
            </w:r>
            <w:r w:rsidR="009F65D9">
              <w:rPr>
                <w:noProof/>
                <w:webHidden/>
              </w:rPr>
              <w:fldChar w:fldCharType="begin"/>
            </w:r>
            <w:r w:rsidR="009F65D9">
              <w:rPr>
                <w:noProof/>
                <w:webHidden/>
              </w:rPr>
              <w:instrText xml:space="preserve"> PAGEREF _Toc129164559 \h </w:instrText>
            </w:r>
            <w:r w:rsidR="009F65D9">
              <w:rPr>
                <w:noProof/>
                <w:webHidden/>
              </w:rPr>
            </w:r>
            <w:r w:rsidR="009F65D9">
              <w:rPr>
                <w:noProof/>
                <w:webHidden/>
              </w:rPr>
              <w:fldChar w:fldCharType="separate"/>
            </w:r>
            <w:r w:rsidR="009F65D9">
              <w:rPr>
                <w:noProof/>
                <w:webHidden/>
              </w:rPr>
              <w:t>5</w:t>
            </w:r>
            <w:r w:rsidR="009F65D9">
              <w:rPr>
                <w:noProof/>
                <w:webHidden/>
              </w:rPr>
              <w:fldChar w:fldCharType="end"/>
            </w:r>
          </w:hyperlink>
        </w:p>
        <w:p w14:paraId="16BC8338" w14:textId="77777777" w:rsidR="009F65D9" w:rsidRDefault="00BE0272">
          <w:pPr>
            <w:pStyle w:val="TOC2"/>
            <w:rPr>
              <w:noProof/>
              <w:sz w:val="21"/>
              <w:szCs w:val="22"/>
            </w:rPr>
          </w:pPr>
          <w:hyperlink w:anchor="_Toc129164560" w:history="1">
            <w:r w:rsidR="009F65D9" w:rsidRPr="00AC4E4B">
              <w:rPr>
                <w:rStyle w:val="af7"/>
                <w:noProof/>
              </w:rPr>
              <w:t xml:space="preserve">2.5 </w:t>
            </w:r>
            <w:r w:rsidR="009F65D9" w:rsidRPr="00AC4E4B">
              <w:rPr>
                <w:rStyle w:val="af7"/>
                <w:noProof/>
              </w:rPr>
              <w:t>引用和更新</w:t>
            </w:r>
            <w:r w:rsidR="009F65D9">
              <w:rPr>
                <w:noProof/>
                <w:webHidden/>
              </w:rPr>
              <w:tab/>
            </w:r>
            <w:r w:rsidR="009F65D9">
              <w:rPr>
                <w:noProof/>
                <w:webHidden/>
              </w:rPr>
              <w:fldChar w:fldCharType="begin"/>
            </w:r>
            <w:r w:rsidR="009F65D9">
              <w:rPr>
                <w:noProof/>
                <w:webHidden/>
              </w:rPr>
              <w:instrText xml:space="preserve"> PAGEREF _Toc129164560 \h </w:instrText>
            </w:r>
            <w:r w:rsidR="009F65D9">
              <w:rPr>
                <w:noProof/>
                <w:webHidden/>
              </w:rPr>
            </w:r>
            <w:r w:rsidR="009F65D9">
              <w:rPr>
                <w:noProof/>
                <w:webHidden/>
              </w:rPr>
              <w:fldChar w:fldCharType="separate"/>
            </w:r>
            <w:r w:rsidR="009F65D9">
              <w:rPr>
                <w:noProof/>
                <w:webHidden/>
              </w:rPr>
              <w:t>6</w:t>
            </w:r>
            <w:r w:rsidR="009F65D9">
              <w:rPr>
                <w:noProof/>
                <w:webHidden/>
              </w:rPr>
              <w:fldChar w:fldCharType="end"/>
            </w:r>
          </w:hyperlink>
        </w:p>
        <w:p w14:paraId="5902A96C" w14:textId="77777777" w:rsidR="009F65D9" w:rsidRDefault="00BE0272">
          <w:pPr>
            <w:pStyle w:val="TOC3"/>
            <w:ind w:left="420"/>
            <w:rPr>
              <w:noProof/>
              <w:szCs w:val="22"/>
            </w:rPr>
          </w:pPr>
          <w:hyperlink w:anchor="_Toc129164561" w:history="1">
            <w:r w:rsidR="009F65D9" w:rsidRPr="00AC4E4B">
              <w:rPr>
                <w:rStyle w:val="af7"/>
                <w:noProof/>
              </w:rPr>
              <w:t xml:space="preserve">2.5.1 </w:t>
            </w:r>
            <w:r w:rsidR="009F65D9" w:rsidRPr="00AC4E4B">
              <w:rPr>
                <w:rStyle w:val="af7"/>
                <w:noProof/>
              </w:rPr>
              <w:t>引用</w:t>
            </w:r>
            <w:r w:rsidR="009F65D9">
              <w:rPr>
                <w:noProof/>
                <w:webHidden/>
              </w:rPr>
              <w:tab/>
            </w:r>
            <w:r w:rsidR="009F65D9">
              <w:rPr>
                <w:noProof/>
                <w:webHidden/>
              </w:rPr>
              <w:fldChar w:fldCharType="begin"/>
            </w:r>
            <w:r w:rsidR="009F65D9">
              <w:rPr>
                <w:noProof/>
                <w:webHidden/>
              </w:rPr>
              <w:instrText xml:space="preserve"> PAGEREF _Toc129164561 \h </w:instrText>
            </w:r>
            <w:r w:rsidR="009F65D9">
              <w:rPr>
                <w:noProof/>
                <w:webHidden/>
              </w:rPr>
            </w:r>
            <w:r w:rsidR="009F65D9">
              <w:rPr>
                <w:noProof/>
                <w:webHidden/>
              </w:rPr>
              <w:fldChar w:fldCharType="separate"/>
            </w:r>
            <w:r w:rsidR="009F65D9">
              <w:rPr>
                <w:noProof/>
                <w:webHidden/>
              </w:rPr>
              <w:t>6</w:t>
            </w:r>
            <w:r w:rsidR="009F65D9">
              <w:rPr>
                <w:noProof/>
                <w:webHidden/>
              </w:rPr>
              <w:fldChar w:fldCharType="end"/>
            </w:r>
          </w:hyperlink>
        </w:p>
        <w:p w14:paraId="562A8945" w14:textId="77777777" w:rsidR="009F65D9" w:rsidRDefault="00BE0272">
          <w:pPr>
            <w:pStyle w:val="TOC3"/>
            <w:ind w:left="420"/>
            <w:rPr>
              <w:noProof/>
              <w:szCs w:val="22"/>
            </w:rPr>
          </w:pPr>
          <w:hyperlink w:anchor="_Toc129164562" w:history="1">
            <w:r w:rsidR="009F65D9" w:rsidRPr="00AC4E4B">
              <w:rPr>
                <w:rStyle w:val="af7"/>
                <w:noProof/>
              </w:rPr>
              <w:t xml:space="preserve">2.5.2 </w:t>
            </w:r>
            <w:r w:rsidR="009F65D9" w:rsidRPr="00AC4E4B">
              <w:rPr>
                <w:rStyle w:val="af7"/>
                <w:noProof/>
              </w:rPr>
              <w:t>更新</w:t>
            </w:r>
            <w:r w:rsidR="009F65D9">
              <w:rPr>
                <w:noProof/>
                <w:webHidden/>
              </w:rPr>
              <w:tab/>
            </w:r>
            <w:r w:rsidR="009F65D9">
              <w:rPr>
                <w:noProof/>
                <w:webHidden/>
              </w:rPr>
              <w:fldChar w:fldCharType="begin"/>
            </w:r>
            <w:r w:rsidR="009F65D9">
              <w:rPr>
                <w:noProof/>
                <w:webHidden/>
              </w:rPr>
              <w:instrText xml:space="preserve"> PAGEREF _Toc129164562 \h </w:instrText>
            </w:r>
            <w:r w:rsidR="009F65D9">
              <w:rPr>
                <w:noProof/>
                <w:webHidden/>
              </w:rPr>
            </w:r>
            <w:r w:rsidR="009F65D9">
              <w:rPr>
                <w:noProof/>
                <w:webHidden/>
              </w:rPr>
              <w:fldChar w:fldCharType="separate"/>
            </w:r>
            <w:r w:rsidR="009F65D9">
              <w:rPr>
                <w:noProof/>
                <w:webHidden/>
              </w:rPr>
              <w:t>7</w:t>
            </w:r>
            <w:r w:rsidR="009F65D9">
              <w:rPr>
                <w:noProof/>
                <w:webHidden/>
              </w:rPr>
              <w:fldChar w:fldCharType="end"/>
            </w:r>
          </w:hyperlink>
        </w:p>
        <w:p w14:paraId="38E111A1" w14:textId="77777777" w:rsidR="009F65D9" w:rsidRDefault="00BE0272">
          <w:pPr>
            <w:pStyle w:val="TOC3"/>
            <w:ind w:left="420"/>
            <w:rPr>
              <w:noProof/>
              <w:szCs w:val="22"/>
            </w:rPr>
          </w:pPr>
          <w:hyperlink w:anchor="_Toc129164563" w:history="1">
            <w:r w:rsidR="009F65D9" w:rsidRPr="00AC4E4B">
              <w:rPr>
                <w:rStyle w:val="af7"/>
                <w:noProof/>
              </w:rPr>
              <w:t xml:space="preserve">2.5.3 </w:t>
            </w:r>
            <w:r w:rsidR="009F65D9" w:rsidRPr="00AC4E4B">
              <w:rPr>
                <w:rStyle w:val="af7"/>
                <w:noProof/>
              </w:rPr>
              <w:t>关于文献</w:t>
            </w:r>
            <w:r w:rsidR="009F65D9">
              <w:rPr>
                <w:noProof/>
                <w:webHidden/>
              </w:rPr>
              <w:tab/>
            </w:r>
            <w:r w:rsidR="009F65D9">
              <w:rPr>
                <w:noProof/>
                <w:webHidden/>
              </w:rPr>
              <w:fldChar w:fldCharType="begin"/>
            </w:r>
            <w:r w:rsidR="009F65D9">
              <w:rPr>
                <w:noProof/>
                <w:webHidden/>
              </w:rPr>
              <w:instrText xml:space="preserve"> PAGEREF _Toc129164563 \h </w:instrText>
            </w:r>
            <w:r w:rsidR="009F65D9">
              <w:rPr>
                <w:noProof/>
                <w:webHidden/>
              </w:rPr>
            </w:r>
            <w:r w:rsidR="009F65D9">
              <w:rPr>
                <w:noProof/>
                <w:webHidden/>
              </w:rPr>
              <w:fldChar w:fldCharType="separate"/>
            </w:r>
            <w:r w:rsidR="009F65D9">
              <w:rPr>
                <w:noProof/>
                <w:webHidden/>
              </w:rPr>
              <w:t>7</w:t>
            </w:r>
            <w:r w:rsidR="009F65D9">
              <w:rPr>
                <w:noProof/>
                <w:webHidden/>
              </w:rPr>
              <w:fldChar w:fldCharType="end"/>
            </w:r>
          </w:hyperlink>
        </w:p>
        <w:p w14:paraId="2D6E271B" w14:textId="77777777" w:rsidR="009F65D9" w:rsidRDefault="00BE0272">
          <w:pPr>
            <w:pStyle w:val="TOC2"/>
            <w:rPr>
              <w:noProof/>
              <w:sz w:val="21"/>
              <w:szCs w:val="22"/>
            </w:rPr>
          </w:pPr>
          <w:hyperlink w:anchor="_Toc129164564" w:history="1">
            <w:r w:rsidR="009F65D9" w:rsidRPr="00AC4E4B">
              <w:rPr>
                <w:rStyle w:val="af7"/>
                <w:noProof/>
              </w:rPr>
              <w:t xml:space="preserve">2.6 </w:t>
            </w:r>
            <w:r w:rsidR="009F65D9" w:rsidRPr="00AC4E4B">
              <w:rPr>
                <w:rStyle w:val="af7"/>
                <w:noProof/>
              </w:rPr>
              <w:t>一个可能容易碰到的</w:t>
            </w:r>
            <w:r w:rsidR="009F65D9" w:rsidRPr="00AC4E4B">
              <w:rPr>
                <w:rStyle w:val="af7"/>
                <w:noProof/>
              </w:rPr>
              <w:t>Bug</w:t>
            </w:r>
            <w:r w:rsidR="009F65D9">
              <w:rPr>
                <w:noProof/>
                <w:webHidden/>
              </w:rPr>
              <w:tab/>
            </w:r>
            <w:r w:rsidR="009F65D9">
              <w:rPr>
                <w:noProof/>
                <w:webHidden/>
              </w:rPr>
              <w:fldChar w:fldCharType="begin"/>
            </w:r>
            <w:r w:rsidR="009F65D9">
              <w:rPr>
                <w:noProof/>
                <w:webHidden/>
              </w:rPr>
              <w:instrText xml:space="preserve"> PAGEREF _Toc129164564 \h </w:instrText>
            </w:r>
            <w:r w:rsidR="009F65D9">
              <w:rPr>
                <w:noProof/>
                <w:webHidden/>
              </w:rPr>
            </w:r>
            <w:r w:rsidR="009F65D9">
              <w:rPr>
                <w:noProof/>
                <w:webHidden/>
              </w:rPr>
              <w:fldChar w:fldCharType="separate"/>
            </w:r>
            <w:r w:rsidR="009F65D9">
              <w:rPr>
                <w:noProof/>
                <w:webHidden/>
              </w:rPr>
              <w:t>7</w:t>
            </w:r>
            <w:r w:rsidR="009F65D9">
              <w:rPr>
                <w:noProof/>
                <w:webHidden/>
              </w:rPr>
              <w:fldChar w:fldCharType="end"/>
            </w:r>
          </w:hyperlink>
        </w:p>
        <w:p w14:paraId="75DEF393" w14:textId="77777777" w:rsidR="009F65D9" w:rsidRDefault="00BE0272">
          <w:pPr>
            <w:pStyle w:val="TOC3"/>
            <w:ind w:left="420"/>
            <w:rPr>
              <w:noProof/>
              <w:szCs w:val="22"/>
            </w:rPr>
          </w:pPr>
          <w:hyperlink w:anchor="_Toc129164565" w:history="1">
            <w:r w:rsidR="009F65D9" w:rsidRPr="00AC4E4B">
              <w:rPr>
                <w:rStyle w:val="af7"/>
                <w:noProof/>
              </w:rPr>
              <w:t xml:space="preserve">2.6.2 </w:t>
            </w:r>
            <w:r w:rsidR="009F65D9" w:rsidRPr="00AC4E4B">
              <w:rPr>
                <w:rStyle w:val="af7"/>
                <w:noProof/>
              </w:rPr>
              <w:t>这是第一个三级标题</w:t>
            </w:r>
            <w:r w:rsidR="009F65D9">
              <w:rPr>
                <w:noProof/>
                <w:webHidden/>
              </w:rPr>
              <w:tab/>
            </w:r>
            <w:r w:rsidR="009F65D9">
              <w:rPr>
                <w:noProof/>
                <w:webHidden/>
              </w:rPr>
              <w:fldChar w:fldCharType="begin"/>
            </w:r>
            <w:r w:rsidR="009F65D9">
              <w:rPr>
                <w:noProof/>
                <w:webHidden/>
              </w:rPr>
              <w:instrText xml:space="preserve"> PAGEREF _Toc129164565 \h </w:instrText>
            </w:r>
            <w:r w:rsidR="009F65D9">
              <w:rPr>
                <w:noProof/>
                <w:webHidden/>
              </w:rPr>
            </w:r>
            <w:r w:rsidR="009F65D9">
              <w:rPr>
                <w:noProof/>
                <w:webHidden/>
              </w:rPr>
              <w:fldChar w:fldCharType="separate"/>
            </w:r>
            <w:r w:rsidR="009F65D9">
              <w:rPr>
                <w:noProof/>
                <w:webHidden/>
              </w:rPr>
              <w:t>8</w:t>
            </w:r>
            <w:r w:rsidR="009F65D9">
              <w:rPr>
                <w:noProof/>
                <w:webHidden/>
              </w:rPr>
              <w:fldChar w:fldCharType="end"/>
            </w:r>
          </w:hyperlink>
        </w:p>
        <w:p w14:paraId="05333429" w14:textId="77777777" w:rsidR="009F65D9" w:rsidRDefault="00BE0272">
          <w:pPr>
            <w:pStyle w:val="TOC1"/>
            <w:rPr>
              <w:b w:val="0"/>
              <w:sz w:val="21"/>
              <w:szCs w:val="22"/>
            </w:rPr>
          </w:pPr>
          <w:hyperlink w:anchor="_Toc129164566" w:history="1">
            <w:r w:rsidR="009F65D9" w:rsidRPr="00AC4E4B">
              <w:rPr>
                <w:rStyle w:val="af7"/>
              </w:rPr>
              <w:t>第三章</w:t>
            </w:r>
            <w:r w:rsidR="009F65D9" w:rsidRPr="00AC4E4B">
              <w:rPr>
                <w:rStyle w:val="af7"/>
              </w:rPr>
              <w:t xml:space="preserve"> </w:t>
            </w:r>
            <w:r w:rsidR="009F65D9" w:rsidRPr="00AC4E4B">
              <w:rPr>
                <w:rStyle w:val="af7"/>
              </w:rPr>
              <w:t>章节拆分编写与合并</w:t>
            </w:r>
            <w:r w:rsidR="009F65D9">
              <w:rPr>
                <w:webHidden/>
              </w:rPr>
              <w:tab/>
            </w:r>
            <w:r w:rsidR="009F65D9">
              <w:rPr>
                <w:webHidden/>
              </w:rPr>
              <w:fldChar w:fldCharType="begin"/>
            </w:r>
            <w:r w:rsidR="009F65D9">
              <w:rPr>
                <w:webHidden/>
              </w:rPr>
              <w:instrText xml:space="preserve"> PAGEREF _Toc129164566 \h </w:instrText>
            </w:r>
            <w:r w:rsidR="009F65D9">
              <w:rPr>
                <w:webHidden/>
              </w:rPr>
            </w:r>
            <w:r w:rsidR="009F65D9">
              <w:rPr>
                <w:webHidden/>
              </w:rPr>
              <w:fldChar w:fldCharType="separate"/>
            </w:r>
            <w:r w:rsidR="009F65D9">
              <w:rPr>
                <w:webHidden/>
              </w:rPr>
              <w:t>9</w:t>
            </w:r>
            <w:r w:rsidR="009F65D9">
              <w:rPr>
                <w:webHidden/>
              </w:rPr>
              <w:fldChar w:fldCharType="end"/>
            </w:r>
          </w:hyperlink>
        </w:p>
        <w:p w14:paraId="1864AFC9" w14:textId="77777777" w:rsidR="009F65D9" w:rsidRDefault="00BE0272">
          <w:pPr>
            <w:pStyle w:val="TOC2"/>
            <w:rPr>
              <w:noProof/>
              <w:sz w:val="21"/>
              <w:szCs w:val="22"/>
            </w:rPr>
          </w:pPr>
          <w:hyperlink w:anchor="_Toc129164567" w:history="1">
            <w:r w:rsidR="009F65D9" w:rsidRPr="00AC4E4B">
              <w:rPr>
                <w:rStyle w:val="af7"/>
                <w:noProof/>
              </w:rPr>
              <w:t xml:space="preserve">3.1 </w:t>
            </w:r>
            <w:r w:rsidR="009F65D9" w:rsidRPr="00AC4E4B">
              <w:rPr>
                <w:rStyle w:val="af7"/>
                <w:noProof/>
              </w:rPr>
              <w:t>引言</w:t>
            </w:r>
            <w:r w:rsidR="009F65D9">
              <w:rPr>
                <w:noProof/>
                <w:webHidden/>
              </w:rPr>
              <w:tab/>
            </w:r>
            <w:r w:rsidR="009F65D9">
              <w:rPr>
                <w:noProof/>
                <w:webHidden/>
              </w:rPr>
              <w:fldChar w:fldCharType="begin"/>
            </w:r>
            <w:r w:rsidR="009F65D9">
              <w:rPr>
                <w:noProof/>
                <w:webHidden/>
              </w:rPr>
              <w:instrText xml:space="preserve"> PAGEREF _Toc129164567 \h </w:instrText>
            </w:r>
            <w:r w:rsidR="009F65D9">
              <w:rPr>
                <w:noProof/>
                <w:webHidden/>
              </w:rPr>
            </w:r>
            <w:r w:rsidR="009F65D9">
              <w:rPr>
                <w:noProof/>
                <w:webHidden/>
              </w:rPr>
              <w:fldChar w:fldCharType="separate"/>
            </w:r>
            <w:r w:rsidR="009F65D9">
              <w:rPr>
                <w:noProof/>
                <w:webHidden/>
              </w:rPr>
              <w:t>9</w:t>
            </w:r>
            <w:r w:rsidR="009F65D9">
              <w:rPr>
                <w:noProof/>
                <w:webHidden/>
              </w:rPr>
              <w:fldChar w:fldCharType="end"/>
            </w:r>
          </w:hyperlink>
        </w:p>
        <w:p w14:paraId="69B86FE8" w14:textId="77777777" w:rsidR="009F65D9" w:rsidRDefault="00BE0272">
          <w:pPr>
            <w:pStyle w:val="TOC2"/>
            <w:rPr>
              <w:noProof/>
              <w:sz w:val="21"/>
              <w:szCs w:val="22"/>
            </w:rPr>
          </w:pPr>
          <w:hyperlink w:anchor="_Toc129164568" w:history="1">
            <w:r w:rsidR="009F65D9" w:rsidRPr="00AC4E4B">
              <w:rPr>
                <w:rStyle w:val="af7"/>
                <w:noProof/>
              </w:rPr>
              <w:t xml:space="preserve">3.2 </w:t>
            </w:r>
            <w:r w:rsidR="009F65D9" w:rsidRPr="00AC4E4B">
              <w:rPr>
                <w:rStyle w:val="af7"/>
                <w:noProof/>
              </w:rPr>
              <w:t>准备操作</w:t>
            </w:r>
            <w:r w:rsidR="009F65D9">
              <w:rPr>
                <w:noProof/>
                <w:webHidden/>
              </w:rPr>
              <w:tab/>
            </w:r>
            <w:r w:rsidR="009F65D9">
              <w:rPr>
                <w:noProof/>
                <w:webHidden/>
              </w:rPr>
              <w:fldChar w:fldCharType="begin"/>
            </w:r>
            <w:r w:rsidR="009F65D9">
              <w:rPr>
                <w:noProof/>
                <w:webHidden/>
              </w:rPr>
              <w:instrText xml:space="preserve"> PAGEREF _Toc129164568 \h </w:instrText>
            </w:r>
            <w:r w:rsidR="009F65D9">
              <w:rPr>
                <w:noProof/>
                <w:webHidden/>
              </w:rPr>
            </w:r>
            <w:r w:rsidR="009F65D9">
              <w:rPr>
                <w:noProof/>
                <w:webHidden/>
              </w:rPr>
              <w:fldChar w:fldCharType="separate"/>
            </w:r>
            <w:r w:rsidR="009F65D9">
              <w:rPr>
                <w:noProof/>
                <w:webHidden/>
              </w:rPr>
              <w:t>9</w:t>
            </w:r>
            <w:r w:rsidR="009F65D9">
              <w:rPr>
                <w:noProof/>
                <w:webHidden/>
              </w:rPr>
              <w:fldChar w:fldCharType="end"/>
            </w:r>
          </w:hyperlink>
        </w:p>
        <w:p w14:paraId="63AA18D5" w14:textId="77777777" w:rsidR="009F65D9" w:rsidRDefault="00BE0272">
          <w:pPr>
            <w:pStyle w:val="TOC3"/>
            <w:ind w:left="420"/>
            <w:rPr>
              <w:noProof/>
              <w:szCs w:val="22"/>
            </w:rPr>
          </w:pPr>
          <w:hyperlink w:anchor="_Toc129164569" w:history="1">
            <w:r w:rsidR="009F65D9" w:rsidRPr="00AC4E4B">
              <w:rPr>
                <w:rStyle w:val="af7"/>
                <w:noProof/>
              </w:rPr>
              <w:t>3.2.1 “</w:t>
            </w:r>
            <w:r w:rsidR="009F65D9" w:rsidRPr="00AC4E4B">
              <w:rPr>
                <w:rStyle w:val="af7"/>
                <w:noProof/>
              </w:rPr>
              <w:t>章节文档</w:t>
            </w:r>
            <w:r w:rsidR="009F65D9" w:rsidRPr="00AC4E4B">
              <w:rPr>
                <w:rStyle w:val="af7"/>
                <w:noProof/>
              </w:rPr>
              <w:t>”</w:t>
            </w:r>
            <w:r w:rsidR="009F65D9">
              <w:rPr>
                <w:noProof/>
                <w:webHidden/>
              </w:rPr>
              <w:tab/>
            </w:r>
            <w:r w:rsidR="009F65D9">
              <w:rPr>
                <w:noProof/>
                <w:webHidden/>
              </w:rPr>
              <w:fldChar w:fldCharType="begin"/>
            </w:r>
            <w:r w:rsidR="009F65D9">
              <w:rPr>
                <w:noProof/>
                <w:webHidden/>
              </w:rPr>
              <w:instrText xml:space="preserve"> PAGEREF _Toc129164569 \h </w:instrText>
            </w:r>
            <w:r w:rsidR="009F65D9">
              <w:rPr>
                <w:noProof/>
                <w:webHidden/>
              </w:rPr>
            </w:r>
            <w:r w:rsidR="009F65D9">
              <w:rPr>
                <w:noProof/>
                <w:webHidden/>
              </w:rPr>
              <w:fldChar w:fldCharType="separate"/>
            </w:r>
            <w:r w:rsidR="009F65D9">
              <w:rPr>
                <w:noProof/>
                <w:webHidden/>
              </w:rPr>
              <w:t>9</w:t>
            </w:r>
            <w:r w:rsidR="009F65D9">
              <w:rPr>
                <w:noProof/>
                <w:webHidden/>
              </w:rPr>
              <w:fldChar w:fldCharType="end"/>
            </w:r>
          </w:hyperlink>
        </w:p>
        <w:p w14:paraId="0F877F65" w14:textId="77777777" w:rsidR="009F65D9" w:rsidRDefault="00BE0272">
          <w:pPr>
            <w:pStyle w:val="TOC3"/>
            <w:ind w:left="420"/>
            <w:rPr>
              <w:noProof/>
              <w:szCs w:val="22"/>
            </w:rPr>
          </w:pPr>
          <w:hyperlink w:anchor="_Toc129164570" w:history="1">
            <w:r w:rsidR="009F65D9" w:rsidRPr="00AC4E4B">
              <w:rPr>
                <w:rStyle w:val="af7"/>
                <w:noProof/>
              </w:rPr>
              <w:t>3.2.2 “</w:t>
            </w:r>
            <w:r w:rsidR="009F65D9" w:rsidRPr="00AC4E4B">
              <w:rPr>
                <w:rStyle w:val="af7"/>
                <w:noProof/>
              </w:rPr>
              <w:t>合并文档</w:t>
            </w:r>
            <w:r w:rsidR="009F65D9" w:rsidRPr="00AC4E4B">
              <w:rPr>
                <w:rStyle w:val="af7"/>
                <w:noProof/>
              </w:rPr>
              <w:t>”</w:t>
            </w:r>
            <w:r w:rsidR="009F65D9">
              <w:rPr>
                <w:noProof/>
                <w:webHidden/>
              </w:rPr>
              <w:tab/>
            </w:r>
            <w:r w:rsidR="009F65D9">
              <w:rPr>
                <w:noProof/>
                <w:webHidden/>
              </w:rPr>
              <w:fldChar w:fldCharType="begin"/>
            </w:r>
            <w:r w:rsidR="009F65D9">
              <w:rPr>
                <w:noProof/>
                <w:webHidden/>
              </w:rPr>
              <w:instrText xml:space="preserve"> PAGEREF _Toc129164570 \h </w:instrText>
            </w:r>
            <w:r w:rsidR="009F65D9">
              <w:rPr>
                <w:noProof/>
                <w:webHidden/>
              </w:rPr>
            </w:r>
            <w:r w:rsidR="009F65D9">
              <w:rPr>
                <w:noProof/>
                <w:webHidden/>
              </w:rPr>
              <w:fldChar w:fldCharType="separate"/>
            </w:r>
            <w:r w:rsidR="009F65D9">
              <w:rPr>
                <w:noProof/>
                <w:webHidden/>
              </w:rPr>
              <w:t>9</w:t>
            </w:r>
            <w:r w:rsidR="009F65D9">
              <w:rPr>
                <w:noProof/>
                <w:webHidden/>
              </w:rPr>
              <w:fldChar w:fldCharType="end"/>
            </w:r>
          </w:hyperlink>
        </w:p>
        <w:p w14:paraId="5C2EFB44" w14:textId="77777777" w:rsidR="009F65D9" w:rsidRDefault="00BE0272">
          <w:pPr>
            <w:pStyle w:val="TOC2"/>
            <w:rPr>
              <w:noProof/>
              <w:sz w:val="21"/>
              <w:szCs w:val="22"/>
            </w:rPr>
          </w:pPr>
          <w:hyperlink w:anchor="_Toc129164571" w:history="1">
            <w:r w:rsidR="009F65D9" w:rsidRPr="00AC4E4B">
              <w:rPr>
                <w:rStyle w:val="af7"/>
                <w:noProof/>
              </w:rPr>
              <w:t xml:space="preserve">3.3 </w:t>
            </w:r>
            <w:r w:rsidR="009F65D9" w:rsidRPr="00AC4E4B">
              <w:rPr>
                <w:rStyle w:val="af7"/>
                <w:noProof/>
              </w:rPr>
              <w:t>如何合并</w:t>
            </w:r>
            <w:r w:rsidR="009F65D9">
              <w:rPr>
                <w:noProof/>
                <w:webHidden/>
              </w:rPr>
              <w:tab/>
            </w:r>
            <w:r w:rsidR="009F65D9">
              <w:rPr>
                <w:noProof/>
                <w:webHidden/>
              </w:rPr>
              <w:fldChar w:fldCharType="begin"/>
            </w:r>
            <w:r w:rsidR="009F65D9">
              <w:rPr>
                <w:noProof/>
                <w:webHidden/>
              </w:rPr>
              <w:instrText xml:space="preserve"> PAGEREF _Toc129164571 \h </w:instrText>
            </w:r>
            <w:r w:rsidR="009F65D9">
              <w:rPr>
                <w:noProof/>
                <w:webHidden/>
              </w:rPr>
            </w:r>
            <w:r w:rsidR="009F65D9">
              <w:rPr>
                <w:noProof/>
                <w:webHidden/>
              </w:rPr>
              <w:fldChar w:fldCharType="separate"/>
            </w:r>
            <w:r w:rsidR="009F65D9">
              <w:rPr>
                <w:noProof/>
                <w:webHidden/>
              </w:rPr>
              <w:t>9</w:t>
            </w:r>
            <w:r w:rsidR="009F65D9">
              <w:rPr>
                <w:noProof/>
                <w:webHidden/>
              </w:rPr>
              <w:fldChar w:fldCharType="end"/>
            </w:r>
          </w:hyperlink>
        </w:p>
        <w:p w14:paraId="116A34AD" w14:textId="77777777" w:rsidR="009F65D9" w:rsidRDefault="00BE0272">
          <w:pPr>
            <w:pStyle w:val="TOC3"/>
            <w:ind w:left="420"/>
            <w:rPr>
              <w:noProof/>
              <w:szCs w:val="22"/>
            </w:rPr>
          </w:pPr>
          <w:hyperlink w:anchor="_Toc129164572" w:history="1">
            <w:r w:rsidR="009F65D9" w:rsidRPr="00AC4E4B">
              <w:rPr>
                <w:rStyle w:val="af7"/>
                <w:noProof/>
              </w:rPr>
              <w:t xml:space="preserve">3.3.1 </w:t>
            </w:r>
            <w:r w:rsidR="009F65D9" w:rsidRPr="00AC4E4B">
              <w:rPr>
                <w:rStyle w:val="af7"/>
                <w:noProof/>
              </w:rPr>
              <w:t>方法</w:t>
            </w:r>
            <w:r w:rsidR="009F65D9" w:rsidRPr="00AC4E4B">
              <w:rPr>
                <w:rStyle w:val="af7"/>
                <w:noProof/>
              </w:rPr>
              <w:t xml:space="preserve">1 </w:t>
            </w:r>
            <w:r w:rsidR="009F65D9" w:rsidRPr="00AC4E4B">
              <w:rPr>
                <w:rStyle w:val="af7"/>
                <w:noProof/>
              </w:rPr>
              <w:t>插入</w:t>
            </w:r>
            <w:r w:rsidR="009F65D9" w:rsidRPr="00AC4E4B">
              <w:rPr>
                <w:rStyle w:val="af7"/>
                <w:noProof/>
              </w:rPr>
              <w:t>“</w:t>
            </w:r>
            <w:r w:rsidR="009F65D9" w:rsidRPr="00AC4E4B">
              <w:rPr>
                <w:rStyle w:val="af7"/>
                <w:noProof/>
              </w:rPr>
              <w:t>文件中的文字</w:t>
            </w:r>
            <w:r w:rsidR="009F65D9" w:rsidRPr="00AC4E4B">
              <w:rPr>
                <w:rStyle w:val="af7"/>
                <w:noProof/>
              </w:rPr>
              <w:t>”</w:t>
            </w:r>
            <w:r w:rsidR="009F65D9">
              <w:rPr>
                <w:noProof/>
                <w:webHidden/>
              </w:rPr>
              <w:tab/>
            </w:r>
            <w:r w:rsidR="009F65D9">
              <w:rPr>
                <w:noProof/>
                <w:webHidden/>
              </w:rPr>
              <w:fldChar w:fldCharType="begin"/>
            </w:r>
            <w:r w:rsidR="009F65D9">
              <w:rPr>
                <w:noProof/>
                <w:webHidden/>
              </w:rPr>
              <w:instrText xml:space="preserve"> PAGEREF _Toc129164572 \h </w:instrText>
            </w:r>
            <w:r w:rsidR="009F65D9">
              <w:rPr>
                <w:noProof/>
                <w:webHidden/>
              </w:rPr>
            </w:r>
            <w:r w:rsidR="009F65D9">
              <w:rPr>
                <w:noProof/>
                <w:webHidden/>
              </w:rPr>
              <w:fldChar w:fldCharType="separate"/>
            </w:r>
            <w:r w:rsidR="009F65D9">
              <w:rPr>
                <w:noProof/>
                <w:webHidden/>
              </w:rPr>
              <w:t>9</w:t>
            </w:r>
            <w:r w:rsidR="009F65D9">
              <w:rPr>
                <w:noProof/>
                <w:webHidden/>
              </w:rPr>
              <w:fldChar w:fldCharType="end"/>
            </w:r>
          </w:hyperlink>
        </w:p>
        <w:p w14:paraId="32738393" w14:textId="77777777" w:rsidR="009F65D9" w:rsidRDefault="00BE0272">
          <w:pPr>
            <w:pStyle w:val="TOC3"/>
            <w:ind w:left="420"/>
            <w:rPr>
              <w:noProof/>
              <w:szCs w:val="22"/>
            </w:rPr>
          </w:pPr>
          <w:hyperlink w:anchor="_Toc129164573" w:history="1">
            <w:r w:rsidR="009F65D9" w:rsidRPr="00AC4E4B">
              <w:rPr>
                <w:rStyle w:val="af7"/>
                <w:noProof/>
              </w:rPr>
              <w:t xml:space="preserve">3.3.2 </w:t>
            </w:r>
            <w:r w:rsidR="009F65D9" w:rsidRPr="00AC4E4B">
              <w:rPr>
                <w:rStyle w:val="af7"/>
                <w:noProof/>
              </w:rPr>
              <w:t>方法</w:t>
            </w:r>
            <w:r w:rsidR="009F65D9" w:rsidRPr="00AC4E4B">
              <w:rPr>
                <w:rStyle w:val="af7"/>
                <w:noProof/>
              </w:rPr>
              <w:t xml:space="preserve">2 </w:t>
            </w:r>
            <w:r w:rsidR="009F65D9" w:rsidRPr="00AC4E4B">
              <w:rPr>
                <w:rStyle w:val="af7"/>
                <w:noProof/>
              </w:rPr>
              <w:t>直接复制粘贴</w:t>
            </w:r>
            <w:r w:rsidR="009F65D9">
              <w:rPr>
                <w:noProof/>
                <w:webHidden/>
              </w:rPr>
              <w:tab/>
            </w:r>
            <w:r w:rsidR="009F65D9">
              <w:rPr>
                <w:noProof/>
                <w:webHidden/>
              </w:rPr>
              <w:fldChar w:fldCharType="begin"/>
            </w:r>
            <w:r w:rsidR="009F65D9">
              <w:rPr>
                <w:noProof/>
                <w:webHidden/>
              </w:rPr>
              <w:instrText xml:space="preserve"> PAGEREF _Toc129164573 \h </w:instrText>
            </w:r>
            <w:r w:rsidR="009F65D9">
              <w:rPr>
                <w:noProof/>
                <w:webHidden/>
              </w:rPr>
            </w:r>
            <w:r w:rsidR="009F65D9">
              <w:rPr>
                <w:noProof/>
                <w:webHidden/>
              </w:rPr>
              <w:fldChar w:fldCharType="separate"/>
            </w:r>
            <w:r w:rsidR="009F65D9">
              <w:rPr>
                <w:noProof/>
                <w:webHidden/>
              </w:rPr>
              <w:t>10</w:t>
            </w:r>
            <w:r w:rsidR="009F65D9">
              <w:rPr>
                <w:noProof/>
                <w:webHidden/>
              </w:rPr>
              <w:fldChar w:fldCharType="end"/>
            </w:r>
          </w:hyperlink>
        </w:p>
        <w:p w14:paraId="148B771F" w14:textId="77777777" w:rsidR="009F65D9" w:rsidRDefault="00BE0272">
          <w:pPr>
            <w:pStyle w:val="TOC2"/>
            <w:rPr>
              <w:noProof/>
              <w:sz w:val="21"/>
              <w:szCs w:val="22"/>
            </w:rPr>
          </w:pPr>
          <w:hyperlink w:anchor="_Toc129164574" w:history="1">
            <w:r w:rsidR="009F65D9" w:rsidRPr="00AC4E4B">
              <w:rPr>
                <w:rStyle w:val="af7"/>
                <w:noProof/>
              </w:rPr>
              <w:t xml:space="preserve">3.4 </w:t>
            </w:r>
            <w:r w:rsidR="009F65D9" w:rsidRPr="00AC4E4B">
              <w:rPr>
                <w:rStyle w:val="af7"/>
                <w:noProof/>
              </w:rPr>
              <w:t>如何更新</w:t>
            </w:r>
            <w:r w:rsidR="009F65D9">
              <w:rPr>
                <w:noProof/>
                <w:webHidden/>
              </w:rPr>
              <w:tab/>
            </w:r>
            <w:r w:rsidR="009F65D9">
              <w:rPr>
                <w:noProof/>
                <w:webHidden/>
              </w:rPr>
              <w:fldChar w:fldCharType="begin"/>
            </w:r>
            <w:r w:rsidR="009F65D9">
              <w:rPr>
                <w:noProof/>
                <w:webHidden/>
              </w:rPr>
              <w:instrText xml:space="preserve"> PAGEREF _Toc129164574 \h </w:instrText>
            </w:r>
            <w:r w:rsidR="009F65D9">
              <w:rPr>
                <w:noProof/>
                <w:webHidden/>
              </w:rPr>
            </w:r>
            <w:r w:rsidR="009F65D9">
              <w:rPr>
                <w:noProof/>
                <w:webHidden/>
              </w:rPr>
              <w:fldChar w:fldCharType="separate"/>
            </w:r>
            <w:r w:rsidR="009F65D9">
              <w:rPr>
                <w:noProof/>
                <w:webHidden/>
              </w:rPr>
              <w:t>10</w:t>
            </w:r>
            <w:r w:rsidR="009F65D9">
              <w:rPr>
                <w:noProof/>
                <w:webHidden/>
              </w:rPr>
              <w:fldChar w:fldCharType="end"/>
            </w:r>
          </w:hyperlink>
        </w:p>
        <w:p w14:paraId="45659623" w14:textId="77777777" w:rsidR="009F65D9" w:rsidRDefault="00BE0272">
          <w:pPr>
            <w:pStyle w:val="TOC1"/>
            <w:rPr>
              <w:b w:val="0"/>
              <w:sz w:val="21"/>
              <w:szCs w:val="22"/>
            </w:rPr>
          </w:pPr>
          <w:hyperlink w:anchor="_Toc129164575" w:history="1">
            <w:r w:rsidR="009F65D9" w:rsidRPr="00AC4E4B">
              <w:rPr>
                <w:rStyle w:val="af7"/>
              </w:rPr>
              <w:t>第四章</w:t>
            </w:r>
            <w:r w:rsidR="009F65D9" w:rsidRPr="00AC4E4B">
              <w:rPr>
                <w:rStyle w:val="af7"/>
              </w:rPr>
              <w:t xml:space="preserve"> </w:t>
            </w:r>
            <w:r w:rsidR="009F65D9" w:rsidRPr="00AC4E4B">
              <w:rPr>
                <w:rStyle w:val="af7"/>
              </w:rPr>
              <w:t>全文总结</w:t>
            </w:r>
            <w:r w:rsidR="009F65D9">
              <w:rPr>
                <w:webHidden/>
              </w:rPr>
              <w:tab/>
            </w:r>
            <w:r w:rsidR="009F65D9">
              <w:rPr>
                <w:webHidden/>
              </w:rPr>
              <w:fldChar w:fldCharType="begin"/>
            </w:r>
            <w:r w:rsidR="009F65D9">
              <w:rPr>
                <w:webHidden/>
              </w:rPr>
              <w:instrText xml:space="preserve"> PAGEREF _Toc129164575 \h </w:instrText>
            </w:r>
            <w:r w:rsidR="009F65D9">
              <w:rPr>
                <w:webHidden/>
              </w:rPr>
            </w:r>
            <w:r w:rsidR="009F65D9">
              <w:rPr>
                <w:webHidden/>
              </w:rPr>
              <w:fldChar w:fldCharType="separate"/>
            </w:r>
            <w:r w:rsidR="009F65D9">
              <w:rPr>
                <w:webHidden/>
              </w:rPr>
              <w:t>11</w:t>
            </w:r>
            <w:r w:rsidR="009F65D9">
              <w:rPr>
                <w:webHidden/>
              </w:rPr>
              <w:fldChar w:fldCharType="end"/>
            </w:r>
          </w:hyperlink>
        </w:p>
        <w:p w14:paraId="653D8731" w14:textId="77777777" w:rsidR="009F65D9" w:rsidRDefault="00BE0272">
          <w:pPr>
            <w:pStyle w:val="TOC2"/>
            <w:rPr>
              <w:noProof/>
              <w:sz w:val="21"/>
              <w:szCs w:val="22"/>
            </w:rPr>
          </w:pPr>
          <w:hyperlink w:anchor="_Toc129164576" w:history="1">
            <w:r w:rsidR="009F65D9" w:rsidRPr="00AC4E4B">
              <w:rPr>
                <w:rStyle w:val="af7"/>
                <w:noProof/>
              </w:rPr>
              <w:t xml:space="preserve">4.1 </w:t>
            </w:r>
            <w:r w:rsidR="009F65D9" w:rsidRPr="00AC4E4B">
              <w:rPr>
                <w:rStyle w:val="af7"/>
                <w:noProof/>
              </w:rPr>
              <w:t>主要结论</w:t>
            </w:r>
            <w:r w:rsidR="009F65D9">
              <w:rPr>
                <w:noProof/>
                <w:webHidden/>
              </w:rPr>
              <w:tab/>
            </w:r>
            <w:r w:rsidR="009F65D9">
              <w:rPr>
                <w:noProof/>
                <w:webHidden/>
              </w:rPr>
              <w:fldChar w:fldCharType="begin"/>
            </w:r>
            <w:r w:rsidR="009F65D9">
              <w:rPr>
                <w:noProof/>
                <w:webHidden/>
              </w:rPr>
              <w:instrText xml:space="preserve"> PAGEREF _Toc129164576 \h </w:instrText>
            </w:r>
            <w:r w:rsidR="009F65D9">
              <w:rPr>
                <w:noProof/>
                <w:webHidden/>
              </w:rPr>
            </w:r>
            <w:r w:rsidR="009F65D9">
              <w:rPr>
                <w:noProof/>
                <w:webHidden/>
              </w:rPr>
              <w:fldChar w:fldCharType="separate"/>
            </w:r>
            <w:r w:rsidR="009F65D9">
              <w:rPr>
                <w:noProof/>
                <w:webHidden/>
              </w:rPr>
              <w:t>11</w:t>
            </w:r>
            <w:r w:rsidR="009F65D9">
              <w:rPr>
                <w:noProof/>
                <w:webHidden/>
              </w:rPr>
              <w:fldChar w:fldCharType="end"/>
            </w:r>
          </w:hyperlink>
        </w:p>
        <w:p w14:paraId="047851C6" w14:textId="77777777" w:rsidR="009F65D9" w:rsidRDefault="00BE0272">
          <w:pPr>
            <w:pStyle w:val="TOC2"/>
            <w:rPr>
              <w:noProof/>
              <w:sz w:val="21"/>
              <w:szCs w:val="22"/>
            </w:rPr>
          </w:pPr>
          <w:hyperlink w:anchor="_Toc129164577" w:history="1">
            <w:r w:rsidR="009F65D9" w:rsidRPr="00AC4E4B">
              <w:rPr>
                <w:rStyle w:val="af7"/>
                <w:noProof/>
              </w:rPr>
              <w:t xml:space="preserve">4.2 </w:t>
            </w:r>
            <w:r w:rsidR="009F65D9" w:rsidRPr="00AC4E4B">
              <w:rPr>
                <w:rStyle w:val="af7"/>
                <w:noProof/>
              </w:rPr>
              <w:t>研究展望</w:t>
            </w:r>
            <w:r w:rsidR="009F65D9">
              <w:rPr>
                <w:noProof/>
                <w:webHidden/>
              </w:rPr>
              <w:tab/>
            </w:r>
            <w:r w:rsidR="009F65D9">
              <w:rPr>
                <w:noProof/>
                <w:webHidden/>
              </w:rPr>
              <w:fldChar w:fldCharType="begin"/>
            </w:r>
            <w:r w:rsidR="009F65D9">
              <w:rPr>
                <w:noProof/>
                <w:webHidden/>
              </w:rPr>
              <w:instrText xml:space="preserve"> PAGEREF _Toc129164577 \h </w:instrText>
            </w:r>
            <w:r w:rsidR="009F65D9">
              <w:rPr>
                <w:noProof/>
                <w:webHidden/>
              </w:rPr>
            </w:r>
            <w:r w:rsidR="009F65D9">
              <w:rPr>
                <w:noProof/>
                <w:webHidden/>
              </w:rPr>
              <w:fldChar w:fldCharType="separate"/>
            </w:r>
            <w:r w:rsidR="009F65D9">
              <w:rPr>
                <w:noProof/>
                <w:webHidden/>
              </w:rPr>
              <w:t>11</w:t>
            </w:r>
            <w:r w:rsidR="009F65D9">
              <w:rPr>
                <w:noProof/>
                <w:webHidden/>
              </w:rPr>
              <w:fldChar w:fldCharType="end"/>
            </w:r>
          </w:hyperlink>
        </w:p>
        <w:p w14:paraId="16E5CCC8" w14:textId="77777777" w:rsidR="009F65D9" w:rsidRDefault="00BE0272">
          <w:pPr>
            <w:pStyle w:val="TOC1"/>
            <w:rPr>
              <w:b w:val="0"/>
              <w:sz w:val="21"/>
              <w:szCs w:val="22"/>
            </w:rPr>
          </w:pPr>
          <w:hyperlink w:anchor="_Toc129164578" w:history="1">
            <w:r w:rsidR="009F65D9" w:rsidRPr="00AC4E4B">
              <w:rPr>
                <w:rStyle w:val="af7"/>
              </w:rPr>
              <w:t>参</w:t>
            </w:r>
            <w:r w:rsidR="009F65D9" w:rsidRPr="00AC4E4B">
              <w:rPr>
                <w:rStyle w:val="af7"/>
              </w:rPr>
              <w:t xml:space="preserve"> </w:t>
            </w:r>
            <w:r w:rsidR="009F65D9" w:rsidRPr="00AC4E4B">
              <w:rPr>
                <w:rStyle w:val="af7"/>
              </w:rPr>
              <w:t>考</w:t>
            </w:r>
            <w:r w:rsidR="009F65D9" w:rsidRPr="00AC4E4B">
              <w:rPr>
                <w:rStyle w:val="af7"/>
              </w:rPr>
              <w:t xml:space="preserve"> </w:t>
            </w:r>
            <w:r w:rsidR="009F65D9" w:rsidRPr="00AC4E4B">
              <w:rPr>
                <w:rStyle w:val="af7"/>
              </w:rPr>
              <w:t>文</w:t>
            </w:r>
            <w:r w:rsidR="009F65D9" w:rsidRPr="00AC4E4B">
              <w:rPr>
                <w:rStyle w:val="af7"/>
              </w:rPr>
              <w:t xml:space="preserve"> </w:t>
            </w:r>
            <w:r w:rsidR="009F65D9" w:rsidRPr="00AC4E4B">
              <w:rPr>
                <w:rStyle w:val="af7"/>
              </w:rPr>
              <w:t>献</w:t>
            </w:r>
            <w:r w:rsidR="009F65D9">
              <w:rPr>
                <w:webHidden/>
              </w:rPr>
              <w:tab/>
            </w:r>
            <w:r w:rsidR="009F65D9">
              <w:rPr>
                <w:webHidden/>
              </w:rPr>
              <w:fldChar w:fldCharType="begin"/>
            </w:r>
            <w:r w:rsidR="009F65D9">
              <w:rPr>
                <w:webHidden/>
              </w:rPr>
              <w:instrText xml:space="preserve"> PAGEREF _Toc129164578 \h </w:instrText>
            </w:r>
            <w:r w:rsidR="009F65D9">
              <w:rPr>
                <w:webHidden/>
              </w:rPr>
            </w:r>
            <w:r w:rsidR="009F65D9">
              <w:rPr>
                <w:webHidden/>
              </w:rPr>
              <w:fldChar w:fldCharType="separate"/>
            </w:r>
            <w:r w:rsidR="009F65D9">
              <w:rPr>
                <w:webHidden/>
              </w:rPr>
              <w:t>12</w:t>
            </w:r>
            <w:r w:rsidR="009F65D9">
              <w:rPr>
                <w:webHidden/>
              </w:rPr>
              <w:fldChar w:fldCharType="end"/>
            </w:r>
          </w:hyperlink>
        </w:p>
        <w:p w14:paraId="08EDE2CF" w14:textId="77777777" w:rsidR="009F65D9" w:rsidRDefault="00BE0272">
          <w:pPr>
            <w:pStyle w:val="TOC1"/>
            <w:rPr>
              <w:b w:val="0"/>
              <w:sz w:val="21"/>
              <w:szCs w:val="22"/>
            </w:rPr>
          </w:pPr>
          <w:hyperlink w:anchor="_Toc129164579" w:history="1">
            <w:r w:rsidR="009F65D9" w:rsidRPr="00AC4E4B">
              <w:rPr>
                <w:rStyle w:val="af7"/>
              </w:rPr>
              <w:t>符号与标记（附录</w:t>
            </w:r>
            <w:r w:rsidR="009F65D9" w:rsidRPr="00AC4E4B">
              <w:rPr>
                <w:rStyle w:val="af7"/>
              </w:rPr>
              <w:t>1</w:t>
            </w:r>
            <w:r w:rsidR="009F65D9" w:rsidRPr="00AC4E4B">
              <w:rPr>
                <w:rStyle w:val="af7"/>
              </w:rPr>
              <w:t>）</w:t>
            </w:r>
            <w:r w:rsidR="009F65D9">
              <w:rPr>
                <w:webHidden/>
              </w:rPr>
              <w:tab/>
            </w:r>
            <w:r w:rsidR="009F65D9">
              <w:rPr>
                <w:webHidden/>
              </w:rPr>
              <w:fldChar w:fldCharType="begin"/>
            </w:r>
            <w:r w:rsidR="009F65D9">
              <w:rPr>
                <w:webHidden/>
              </w:rPr>
              <w:instrText xml:space="preserve"> PAGEREF _Toc129164579 \h </w:instrText>
            </w:r>
            <w:r w:rsidR="009F65D9">
              <w:rPr>
                <w:webHidden/>
              </w:rPr>
            </w:r>
            <w:r w:rsidR="009F65D9">
              <w:rPr>
                <w:webHidden/>
              </w:rPr>
              <w:fldChar w:fldCharType="separate"/>
            </w:r>
            <w:r w:rsidR="009F65D9">
              <w:rPr>
                <w:webHidden/>
              </w:rPr>
              <w:t>13</w:t>
            </w:r>
            <w:r w:rsidR="009F65D9">
              <w:rPr>
                <w:webHidden/>
              </w:rPr>
              <w:fldChar w:fldCharType="end"/>
            </w:r>
          </w:hyperlink>
        </w:p>
        <w:p w14:paraId="2922E3FC" w14:textId="77777777" w:rsidR="009F65D9" w:rsidRDefault="00BE0272">
          <w:pPr>
            <w:pStyle w:val="TOC1"/>
            <w:rPr>
              <w:b w:val="0"/>
              <w:sz w:val="21"/>
              <w:szCs w:val="22"/>
            </w:rPr>
          </w:pPr>
          <w:hyperlink w:anchor="_Toc129164580" w:history="1">
            <w:r w:rsidR="009F65D9" w:rsidRPr="00AC4E4B">
              <w:rPr>
                <w:rStyle w:val="af7"/>
              </w:rPr>
              <w:t>攻读学位期间学术论文和科研成果目录</w:t>
            </w:r>
            <w:r w:rsidR="009F65D9">
              <w:rPr>
                <w:webHidden/>
              </w:rPr>
              <w:tab/>
            </w:r>
            <w:r w:rsidR="009F65D9">
              <w:rPr>
                <w:webHidden/>
              </w:rPr>
              <w:fldChar w:fldCharType="begin"/>
            </w:r>
            <w:r w:rsidR="009F65D9">
              <w:rPr>
                <w:webHidden/>
              </w:rPr>
              <w:instrText xml:space="preserve"> PAGEREF _Toc129164580 \h </w:instrText>
            </w:r>
            <w:r w:rsidR="009F65D9">
              <w:rPr>
                <w:webHidden/>
              </w:rPr>
            </w:r>
            <w:r w:rsidR="009F65D9">
              <w:rPr>
                <w:webHidden/>
              </w:rPr>
              <w:fldChar w:fldCharType="separate"/>
            </w:r>
            <w:r w:rsidR="009F65D9">
              <w:rPr>
                <w:webHidden/>
              </w:rPr>
              <w:t>14</w:t>
            </w:r>
            <w:r w:rsidR="009F65D9">
              <w:rPr>
                <w:webHidden/>
              </w:rPr>
              <w:fldChar w:fldCharType="end"/>
            </w:r>
          </w:hyperlink>
        </w:p>
        <w:p w14:paraId="3A910AA5" w14:textId="77777777" w:rsidR="009F65D9" w:rsidRDefault="00BE0272">
          <w:pPr>
            <w:pStyle w:val="TOC1"/>
            <w:rPr>
              <w:b w:val="0"/>
              <w:sz w:val="21"/>
              <w:szCs w:val="22"/>
            </w:rPr>
          </w:pPr>
          <w:hyperlink w:anchor="_Toc129164581" w:history="1">
            <w:r w:rsidR="009F65D9" w:rsidRPr="00AC4E4B">
              <w:rPr>
                <w:rStyle w:val="af7"/>
              </w:rPr>
              <w:t>致</w:t>
            </w:r>
            <w:r w:rsidR="009F65D9" w:rsidRPr="00AC4E4B">
              <w:rPr>
                <w:rStyle w:val="af7"/>
              </w:rPr>
              <w:t xml:space="preserve">  </w:t>
            </w:r>
            <w:r w:rsidR="009F65D9" w:rsidRPr="00AC4E4B">
              <w:rPr>
                <w:rStyle w:val="af7"/>
              </w:rPr>
              <w:t>谢</w:t>
            </w:r>
            <w:r w:rsidR="009F65D9">
              <w:rPr>
                <w:webHidden/>
              </w:rPr>
              <w:tab/>
            </w:r>
            <w:r w:rsidR="009F65D9">
              <w:rPr>
                <w:webHidden/>
              </w:rPr>
              <w:fldChar w:fldCharType="begin"/>
            </w:r>
            <w:r w:rsidR="009F65D9">
              <w:rPr>
                <w:webHidden/>
              </w:rPr>
              <w:instrText xml:space="preserve"> PAGEREF _Toc129164581 \h </w:instrText>
            </w:r>
            <w:r w:rsidR="009F65D9">
              <w:rPr>
                <w:webHidden/>
              </w:rPr>
            </w:r>
            <w:r w:rsidR="009F65D9">
              <w:rPr>
                <w:webHidden/>
              </w:rPr>
              <w:fldChar w:fldCharType="separate"/>
            </w:r>
            <w:r w:rsidR="009F65D9">
              <w:rPr>
                <w:webHidden/>
              </w:rPr>
              <w:t>15</w:t>
            </w:r>
            <w:r w:rsidR="009F65D9">
              <w:rPr>
                <w:webHidden/>
              </w:rPr>
              <w:fldChar w:fldCharType="end"/>
            </w:r>
          </w:hyperlink>
        </w:p>
        <w:p w14:paraId="69523C72" w14:textId="77777777" w:rsidR="00726001" w:rsidRDefault="00726001">
          <w:r>
            <w:rPr>
              <w:b/>
              <w:bCs/>
              <w:lang w:val="zh-CN"/>
            </w:rPr>
            <w:fldChar w:fldCharType="end"/>
          </w:r>
        </w:p>
      </w:sdtContent>
    </w:sdt>
    <w:p w14:paraId="12E5DFD2" w14:textId="77777777" w:rsidR="00EC38AD" w:rsidRDefault="00EC38AD">
      <w:pPr>
        <w:jc w:val="left"/>
      </w:pPr>
    </w:p>
    <w:p w14:paraId="17C83F2D" w14:textId="77777777" w:rsidR="00DF1D4C" w:rsidRDefault="00DF1D4C">
      <w:pPr>
        <w:jc w:val="left"/>
        <w:rPr>
          <w:rFonts w:ascii="Arial Unicode MS" w:eastAsia="黑体" w:hAnsi="Arial Unicode MS"/>
          <w:b/>
          <w:sz w:val="32"/>
        </w:rPr>
      </w:pPr>
      <w:r>
        <w:br w:type="page"/>
      </w:r>
    </w:p>
    <w:p w14:paraId="782C6A8D" w14:textId="77777777" w:rsidR="00DF1D4C" w:rsidRDefault="00DF1D4C" w:rsidP="00DF1D4C">
      <w:pPr>
        <w:pStyle w:val="24"/>
      </w:pPr>
    </w:p>
    <w:p w14:paraId="5B008ED1" w14:textId="77777777" w:rsidR="006E78FF" w:rsidRDefault="00F665EB" w:rsidP="006121B6">
      <w:pPr>
        <w:pStyle w:val="af0"/>
        <w:outlineLvl w:val="9"/>
      </w:pPr>
      <w:r>
        <w:rPr>
          <w:rFonts w:hint="eastAsia"/>
        </w:rPr>
        <w:t>图</w:t>
      </w:r>
      <w:r>
        <w:rPr>
          <w:rFonts w:hint="eastAsia"/>
        </w:rPr>
        <w:t xml:space="preserve"> </w:t>
      </w:r>
      <w:r>
        <w:t xml:space="preserve"> </w:t>
      </w:r>
      <w:r>
        <w:rPr>
          <w:rFonts w:hint="eastAsia"/>
        </w:rPr>
        <w:t>录</w:t>
      </w:r>
    </w:p>
    <w:p w14:paraId="3F73E1D6" w14:textId="77777777" w:rsidR="009F65D9" w:rsidRDefault="00D51FCF">
      <w:pPr>
        <w:pStyle w:val="TOC4"/>
        <w:rPr>
          <w:noProof/>
          <w:sz w:val="21"/>
          <w:szCs w:val="22"/>
        </w:rPr>
      </w:pPr>
      <w:r>
        <w:fldChar w:fldCharType="begin"/>
      </w:r>
      <w:r>
        <w:instrText xml:space="preserve"> </w:instrText>
      </w:r>
      <w:r>
        <w:rPr>
          <w:rFonts w:hint="eastAsia"/>
        </w:rPr>
        <w:instrText>TOC \h \z \t "1_</w:instrText>
      </w:r>
      <w:r>
        <w:rPr>
          <w:rFonts w:hint="eastAsia"/>
        </w:rPr>
        <w:instrText>图</w:instrText>
      </w:r>
      <w:r>
        <w:rPr>
          <w:rFonts w:hint="eastAsia"/>
        </w:rPr>
        <w:instrText>1-1,4"</w:instrText>
      </w:r>
      <w:r>
        <w:instrText xml:space="preserve"> </w:instrText>
      </w:r>
      <w:r>
        <w:fldChar w:fldCharType="separate"/>
      </w:r>
      <w:hyperlink w:anchor="_Toc129164582" w:history="1">
        <w:r w:rsidR="009F65D9" w:rsidRPr="0034446F">
          <w:rPr>
            <w:rStyle w:val="af7"/>
            <w:noProof/>
          </w:rPr>
          <w:t>图</w:t>
        </w:r>
        <w:r w:rsidR="009F65D9" w:rsidRPr="0034446F">
          <w:rPr>
            <w:rStyle w:val="af7"/>
            <w:noProof/>
          </w:rPr>
          <w:t xml:space="preserve">2-1 </w:t>
        </w:r>
        <w:r w:rsidR="009F65D9" w:rsidRPr="0034446F">
          <w:rPr>
            <w:rStyle w:val="af7"/>
            <w:noProof/>
          </w:rPr>
          <w:t>图片示例</w:t>
        </w:r>
        <w:r w:rsidR="009F65D9">
          <w:rPr>
            <w:noProof/>
            <w:webHidden/>
          </w:rPr>
          <w:tab/>
        </w:r>
        <w:r w:rsidR="009F65D9">
          <w:rPr>
            <w:noProof/>
            <w:webHidden/>
          </w:rPr>
          <w:fldChar w:fldCharType="begin"/>
        </w:r>
        <w:r w:rsidR="009F65D9">
          <w:rPr>
            <w:noProof/>
            <w:webHidden/>
          </w:rPr>
          <w:instrText xml:space="preserve"> PAGEREF _Toc129164582 \h </w:instrText>
        </w:r>
        <w:r w:rsidR="009F65D9">
          <w:rPr>
            <w:noProof/>
            <w:webHidden/>
          </w:rPr>
        </w:r>
        <w:r w:rsidR="009F65D9">
          <w:rPr>
            <w:noProof/>
            <w:webHidden/>
          </w:rPr>
          <w:fldChar w:fldCharType="separate"/>
        </w:r>
        <w:r w:rsidR="009F65D9">
          <w:rPr>
            <w:noProof/>
            <w:webHidden/>
          </w:rPr>
          <w:t>4</w:t>
        </w:r>
        <w:r w:rsidR="009F65D9">
          <w:rPr>
            <w:noProof/>
            <w:webHidden/>
          </w:rPr>
          <w:fldChar w:fldCharType="end"/>
        </w:r>
      </w:hyperlink>
    </w:p>
    <w:p w14:paraId="5BAB9686" w14:textId="77777777" w:rsidR="009F65D9" w:rsidRDefault="00BE0272">
      <w:pPr>
        <w:pStyle w:val="TOC4"/>
        <w:rPr>
          <w:noProof/>
          <w:sz w:val="21"/>
          <w:szCs w:val="22"/>
        </w:rPr>
      </w:pPr>
      <w:hyperlink w:anchor="_Toc129164583" w:history="1">
        <w:r w:rsidR="009F65D9" w:rsidRPr="0034446F">
          <w:rPr>
            <w:rStyle w:val="af7"/>
            <w:noProof/>
          </w:rPr>
          <w:t>图</w:t>
        </w:r>
        <w:r w:rsidR="009F65D9" w:rsidRPr="0034446F">
          <w:rPr>
            <w:rStyle w:val="af7"/>
            <w:noProof/>
          </w:rPr>
          <w:t xml:space="preserve">2-2 </w:t>
        </w:r>
        <w:r w:rsidR="009F65D9" w:rsidRPr="0034446F">
          <w:rPr>
            <w:rStyle w:val="af7"/>
            <w:noProof/>
          </w:rPr>
          <w:t>图中包含子图的格式范例</w:t>
        </w:r>
        <w:r w:rsidR="009F65D9">
          <w:rPr>
            <w:noProof/>
            <w:webHidden/>
          </w:rPr>
          <w:tab/>
        </w:r>
        <w:r w:rsidR="009F65D9">
          <w:rPr>
            <w:noProof/>
            <w:webHidden/>
          </w:rPr>
          <w:fldChar w:fldCharType="begin"/>
        </w:r>
        <w:r w:rsidR="009F65D9">
          <w:rPr>
            <w:noProof/>
            <w:webHidden/>
          </w:rPr>
          <w:instrText xml:space="preserve"> PAGEREF _Toc129164583 \h </w:instrText>
        </w:r>
        <w:r w:rsidR="009F65D9">
          <w:rPr>
            <w:noProof/>
            <w:webHidden/>
          </w:rPr>
        </w:r>
        <w:r w:rsidR="009F65D9">
          <w:rPr>
            <w:noProof/>
            <w:webHidden/>
          </w:rPr>
          <w:fldChar w:fldCharType="separate"/>
        </w:r>
        <w:r w:rsidR="009F65D9">
          <w:rPr>
            <w:noProof/>
            <w:webHidden/>
          </w:rPr>
          <w:t>5</w:t>
        </w:r>
        <w:r w:rsidR="009F65D9">
          <w:rPr>
            <w:noProof/>
            <w:webHidden/>
          </w:rPr>
          <w:fldChar w:fldCharType="end"/>
        </w:r>
      </w:hyperlink>
    </w:p>
    <w:p w14:paraId="60BA6CF7" w14:textId="77777777" w:rsidR="009F65D9" w:rsidRDefault="00BE0272">
      <w:pPr>
        <w:pStyle w:val="TOC4"/>
        <w:rPr>
          <w:noProof/>
          <w:sz w:val="21"/>
          <w:szCs w:val="22"/>
        </w:rPr>
      </w:pPr>
      <w:hyperlink w:anchor="_Toc129164584" w:history="1">
        <w:r w:rsidR="009F65D9" w:rsidRPr="0034446F">
          <w:rPr>
            <w:rStyle w:val="af7"/>
            <w:noProof/>
          </w:rPr>
          <w:t>图</w:t>
        </w:r>
        <w:r w:rsidR="009F65D9" w:rsidRPr="0034446F">
          <w:rPr>
            <w:rStyle w:val="af7"/>
            <w:noProof/>
          </w:rPr>
          <w:t>2-3 X</w:t>
        </w:r>
        <w:r w:rsidR="009F65D9">
          <w:rPr>
            <w:noProof/>
            <w:webHidden/>
          </w:rPr>
          <w:tab/>
        </w:r>
        <w:r w:rsidR="009F65D9">
          <w:rPr>
            <w:noProof/>
            <w:webHidden/>
          </w:rPr>
          <w:fldChar w:fldCharType="begin"/>
        </w:r>
        <w:r w:rsidR="009F65D9">
          <w:rPr>
            <w:noProof/>
            <w:webHidden/>
          </w:rPr>
          <w:instrText xml:space="preserve"> PAGEREF _Toc129164584 \h </w:instrText>
        </w:r>
        <w:r w:rsidR="009F65D9">
          <w:rPr>
            <w:noProof/>
            <w:webHidden/>
          </w:rPr>
        </w:r>
        <w:r w:rsidR="009F65D9">
          <w:rPr>
            <w:noProof/>
            <w:webHidden/>
          </w:rPr>
          <w:fldChar w:fldCharType="separate"/>
        </w:r>
        <w:r w:rsidR="009F65D9">
          <w:rPr>
            <w:noProof/>
            <w:webHidden/>
          </w:rPr>
          <w:t>5</w:t>
        </w:r>
        <w:r w:rsidR="009F65D9">
          <w:rPr>
            <w:noProof/>
            <w:webHidden/>
          </w:rPr>
          <w:fldChar w:fldCharType="end"/>
        </w:r>
      </w:hyperlink>
    </w:p>
    <w:p w14:paraId="6AF33B36" w14:textId="77777777" w:rsidR="009F65D9" w:rsidRDefault="00BE0272">
      <w:pPr>
        <w:pStyle w:val="TOC4"/>
        <w:rPr>
          <w:noProof/>
          <w:sz w:val="21"/>
          <w:szCs w:val="22"/>
        </w:rPr>
      </w:pPr>
      <w:hyperlink w:anchor="_Toc129164585" w:history="1">
        <w:r w:rsidR="009F65D9" w:rsidRPr="0034446F">
          <w:rPr>
            <w:rStyle w:val="af7"/>
            <w:noProof/>
          </w:rPr>
          <w:t>图</w:t>
        </w:r>
        <w:r w:rsidR="009F65D9" w:rsidRPr="0034446F">
          <w:rPr>
            <w:rStyle w:val="af7"/>
            <w:noProof/>
          </w:rPr>
          <w:t xml:space="preserve">2-4 </w:t>
        </w:r>
        <w:r w:rsidR="009F65D9" w:rsidRPr="0034446F">
          <w:rPr>
            <w:rStyle w:val="af7"/>
            <w:noProof/>
          </w:rPr>
          <w:t>示例</w:t>
        </w:r>
        <w:r w:rsidR="009F65D9">
          <w:rPr>
            <w:noProof/>
            <w:webHidden/>
          </w:rPr>
          <w:tab/>
        </w:r>
        <w:r w:rsidR="009F65D9">
          <w:rPr>
            <w:noProof/>
            <w:webHidden/>
          </w:rPr>
          <w:fldChar w:fldCharType="begin"/>
        </w:r>
        <w:r w:rsidR="009F65D9">
          <w:rPr>
            <w:noProof/>
            <w:webHidden/>
          </w:rPr>
          <w:instrText xml:space="preserve"> PAGEREF _Toc129164585 \h </w:instrText>
        </w:r>
        <w:r w:rsidR="009F65D9">
          <w:rPr>
            <w:noProof/>
            <w:webHidden/>
          </w:rPr>
        </w:r>
        <w:r w:rsidR="009F65D9">
          <w:rPr>
            <w:noProof/>
            <w:webHidden/>
          </w:rPr>
          <w:fldChar w:fldCharType="separate"/>
        </w:r>
        <w:r w:rsidR="009F65D9">
          <w:rPr>
            <w:noProof/>
            <w:webHidden/>
          </w:rPr>
          <w:t>7</w:t>
        </w:r>
        <w:r w:rsidR="009F65D9">
          <w:rPr>
            <w:noProof/>
            <w:webHidden/>
          </w:rPr>
          <w:fldChar w:fldCharType="end"/>
        </w:r>
      </w:hyperlink>
    </w:p>
    <w:p w14:paraId="10336DA6" w14:textId="77777777" w:rsidR="009F65D9" w:rsidRDefault="00BE0272">
      <w:pPr>
        <w:pStyle w:val="TOC4"/>
        <w:rPr>
          <w:noProof/>
          <w:sz w:val="21"/>
          <w:szCs w:val="22"/>
        </w:rPr>
      </w:pPr>
      <w:hyperlink w:anchor="_Toc129164586" w:history="1">
        <w:r w:rsidR="009F65D9" w:rsidRPr="0034446F">
          <w:rPr>
            <w:rStyle w:val="af7"/>
            <w:noProof/>
          </w:rPr>
          <w:t>图</w:t>
        </w:r>
        <w:r w:rsidR="009F65D9" w:rsidRPr="0034446F">
          <w:rPr>
            <w:rStyle w:val="af7"/>
            <w:noProof/>
          </w:rPr>
          <w:t xml:space="preserve">3-1 </w:t>
        </w:r>
        <w:r w:rsidR="009F65D9" w:rsidRPr="0034446F">
          <w:rPr>
            <w:rStyle w:val="af7"/>
            <w:noProof/>
          </w:rPr>
          <w:t>文件中的文字</w:t>
        </w:r>
        <w:r w:rsidR="009F65D9">
          <w:rPr>
            <w:noProof/>
            <w:webHidden/>
          </w:rPr>
          <w:tab/>
        </w:r>
        <w:r w:rsidR="009F65D9">
          <w:rPr>
            <w:noProof/>
            <w:webHidden/>
          </w:rPr>
          <w:fldChar w:fldCharType="begin"/>
        </w:r>
        <w:r w:rsidR="009F65D9">
          <w:rPr>
            <w:noProof/>
            <w:webHidden/>
          </w:rPr>
          <w:instrText xml:space="preserve"> PAGEREF _Toc129164586 \h </w:instrText>
        </w:r>
        <w:r w:rsidR="009F65D9">
          <w:rPr>
            <w:noProof/>
            <w:webHidden/>
          </w:rPr>
        </w:r>
        <w:r w:rsidR="009F65D9">
          <w:rPr>
            <w:noProof/>
            <w:webHidden/>
          </w:rPr>
          <w:fldChar w:fldCharType="separate"/>
        </w:r>
        <w:r w:rsidR="009F65D9">
          <w:rPr>
            <w:noProof/>
            <w:webHidden/>
          </w:rPr>
          <w:t>10</w:t>
        </w:r>
        <w:r w:rsidR="009F65D9">
          <w:rPr>
            <w:noProof/>
            <w:webHidden/>
          </w:rPr>
          <w:fldChar w:fldCharType="end"/>
        </w:r>
      </w:hyperlink>
    </w:p>
    <w:p w14:paraId="2002237E" w14:textId="77777777" w:rsidR="009F65D9" w:rsidRDefault="00BE0272">
      <w:pPr>
        <w:pStyle w:val="TOC4"/>
        <w:rPr>
          <w:noProof/>
          <w:sz w:val="21"/>
          <w:szCs w:val="22"/>
        </w:rPr>
      </w:pPr>
      <w:hyperlink w:anchor="_Toc129164587" w:history="1">
        <w:r w:rsidR="009F65D9" w:rsidRPr="0034446F">
          <w:rPr>
            <w:rStyle w:val="af7"/>
            <w:noProof/>
          </w:rPr>
          <w:t>图</w:t>
        </w:r>
        <w:r w:rsidR="009F65D9" w:rsidRPr="0034446F">
          <w:rPr>
            <w:rStyle w:val="af7"/>
            <w:noProof/>
          </w:rPr>
          <w:t xml:space="preserve">3-2 </w:t>
        </w:r>
        <w:r w:rsidR="009F65D9" w:rsidRPr="0034446F">
          <w:rPr>
            <w:rStyle w:val="af7"/>
            <w:noProof/>
          </w:rPr>
          <w:t>折叠章节内容</w:t>
        </w:r>
        <w:r w:rsidR="009F65D9">
          <w:rPr>
            <w:noProof/>
            <w:webHidden/>
          </w:rPr>
          <w:tab/>
        </w:r>
        <w:r w:rsidR="009F65D9">
          <w:rPr>
            <w:noProof/>
            <w:webHidden/>
          </w:rPr>
          <w:fldChar w:fldCharType="begin"/>
        </w:r>
        <w:r w:rsidR="009F65D9">
          <w:rPr>
            <w:noProof/>
            <w:webHidden/>
          </w:rPr>
          <w:instrText xml:space="preserve"> PAGEREF _Toc129164587 \h </w:instrText>
        </w:r>
        <w:r w:rsidR="009F65D9">
          <w:rPr>
            <w:noProof/>
            <w:webHidden/>
          </w:rPr>
        </w:r>
        <w:r w:rsidR="009F65D9">
          <w:rPr>
            <w:noProof/>
            <w:webHidden/>
          </w:rPr>
          <w:fldChar w:fldCharType="separate"/>
        </w:r>
        <w:r w:rsidR="009F65D9">
          <w:rPr>
            <w:noProof/>
            <w:webHidden/>
          </w:rPr>
          <w:t>10</w:t>
        </w:r>
        <w:r w:rsidR="009F65D9">
          <w:rPr>
            <w:noProof/>
            <w:webHidden/>
          </w:rPr>
          <w:fldChar w:fldCharType="end"/>
        </w:r>
      </w:hyperlink>
    </w:p>
    <w:p w14:paraId="0D18565E" w14:textId="77777777" w:rsidR="00DF1D4C" w:rsidRDefault="00D51FCF" w:rsidP="00F12778">
      <w:pPr>
        <w:pStyle w:val="TOC4"/>
      </w:pPr>
      <w:r>
        <w:fldChar w:fldCharType="end"/>
      </w:r>
    </w:p>
    <w:p w14:paraId="79B61376" w14:textId="77777777" w:rsidR="00DF1D4C" w:rsidRDefault="00DF1D4C">
      <w:pPr>
        <w:jc w:val="left"/>
        <w:rPr>
          <w:sz w:val="24"/>
        </w:rPr>
      </w:pPr>
      <w:r>
        <w:br w:type="page"/>
      </w:r>
    </w:p>
    <w:p w14:paraId="5915825D" w14:textId="77777777" w:rsidR="00E023B6" w:rsidRDefault="00E023B6" w:rsidP="00DF1D4C">
      <w:pPr>
        <w:pStyle w:val="24"/>
      </w:pPr>
    </w:p>
    <w:p w14:paraId="2937043A" w14:textId="77777777" w:rsidR="00B945B9" w:rsidRDefault="00F665EB" w:rsidP="00666D87">
      <w:pPr>
        <w:pStyle w:val="af0"/>
        <w:outlineLvl w:val="9"/>
      </w:pPr>
      <w:r>
        <w:rPr>
          <w:rFonts w:hint="eastAsia"/>
        </w:rPr>
        <w:t>表</w:t>
      </w:r>
      <w:r>
        <w:rPr>
          <w:rFonts w:hint="eastAsia"/>
        </w:rPr>
        <w:t xml:space="preserve"> </w:t>
      </w:r>
      <w:r>
        <w:t xml:space="preserve"> </w:t>
      </w:r>
      <w:r>
        <w:rPr>
          <w:rFonts w:hint="eastAsia"/>
        </w:rPr>
        <w:t>录</w:t>
      </w:r>
    </w:p>
    <w:p w14:paraId="3EA9E1C3" w14:textId="77777777" w:rsidR="009F65D9" w:rsidRDefault="00D51FCF">
      <w:pPr>
        <w:pStyle w:val="TOC4"/>
        <w:rPr>
          <w:noProof/>
          <w:sz w:val="21"/>
          <w:szCs w:val="22"/>
        </w:rPr>
      </w:pPr>
      <w:r>
        <w:fldChar w:fldCharType="begin"/>
      </w:r>
      <w:r>
        <w:instrText xml:space="preserve"> TOC \h \z \t "2_</w:instrText>
      </w:r>
      <w:r>
        <w:instrText>表</w:instrText>
      </w:r>
      <w:r>
        <w:instrText xml:space="preserve">1-1,4" </w:instrText>
      </w:r>
      <w:r>
        <w:fldChar w:fldCharType="separate"/>
      </w:r>
      <w:hyperlink w:anchor="_Toc129164588" w:history="1">
        <w:r w:rsidR="009F65D9" w:rsidRPr="001408AA">
          <w:rPr>
            <w:rStyle w:val="af7"/>
            <w:noProof/>
          </w:rPr>
          <w:t>表</w:t>
        </w:r>
        <w:r w:rsidR="009F65D9" w:rsidRPr="001408AA">
          <w:rPr>
            <w:rStyle w:val="af7"/>
            <w:noProof/>
          </w:rPr>
          <w:t xml:space="preserve">2-1 </w:t>
        </w:r>
        <w:r w:rsidR="009F65D9" w:rsidRPr="001408AA">
          <w:rPr>
            <w:rStyle w:val="af7"/>
            <w:noProof/>
          </w:rPr>
          <w:t>学位论文内容及分节</w:t>
        </w:r>
        <w:r w:rsidR="009F65D9">
          <w:rPr>
            <w:noProof/>
            <w:webHidden/>
          </w:rPr>
          <w:tab/>
        </w:r>
        <w:r w:rsidR="009F65D9">
          <w:rPr>
            <w:noProof/>
            <w:webHidden/>
          </w:rPr>
          <w:fldChar w:fldCharType="begin"/>
        </w:r>
        <w:r w:rsidR="009F65D9">
          <w:rPr>
            <w:noProof/>
            <w:webHidden/>
          </w:rPr>
          <w:instrText xml:space="preserve"> PAGEREF _Toc129164588 \h </w:instrText>
        </w:r>
        <w:r w:rsidR="009F65D9">
          <w:rPr>
            <w:noProof/>
            <w:webHidden/>
          </w:rPr>
        </w:r>
        <w:r w:rsidR="009F65D9">
          <w:rPr>
            <w:noProof/>
            <w:webHidden/>
          </w:rPr>
          <w:fldChar w:fldCharType="separate"/>
        </w:r>
        <w:r w:rsidR="009F65D9">
          <w:rPr>
            <w:noProof/>
            <w:webHidden/>
          </w:rPr>
          <w:t>3</w:t>
        </w:r>
        <w:r w:rsidR="009F65D9">
          <w:rPr>
            <w:noProof/>
            <w:webHidden/>
          </w:rPr>
          <w:fldChar w:fldCharType="end"/>
        </w:r>
      </w:hyperlink>
    </w:p>
    <w:p w14:paraId="1646D4A1" w14:textId="77777777" w:rsidR="009F65D9" w:rsidRDefault="00BE0272">
      <w:pPr>
        <w:pStyle w:val="TOC4"/>
        <w:rPr>
          <w:noProof/>
          <w:sz w:val="21"/>
          <w:szCs w:val="22"/>
        </w:rPr>
      </w:pPr>
      <w:hyperlink w:anchor="_Toc129164589" w:history="1">
        <w:r w:rsidR="009F65D9" w:rsidRPr="001408AA">
          <w:rPr>
            <w:rStyle w:val="af7"/>
            <w:noProof/>
          </w:rPr>
          <w:t>表</w:t>
        </w:r>
        <w:r w:rsidR="009F65D9" w:rsidRPr="001408AA">
          <w:rPr>
            <w:rStyle w:val="af7"/>
            <w:noProof/>
          </w:rPr>
          <w:t xml:space="preserve">2-2 </w:t>
        </w:r>
        <w:r w:rsidR="009F65D9" w:rsidRPr="001408AA">
          <w:rPr>
            <w:rStyle w:val="af7"/>
            <w:noProof/>
          </w:rPr>
          <w:t>模板里应用的样式</w:t>
        </w:r>
        <w:r w:rsidR="009F65D9">
          <w:rPr>
            <w:noProof/>
            <w:webHidden/>
          </w:rPr>
          <w:tab/>
        </w:r>
        <w:r w:rsidR="009F65D9">
          <w:rPr>
            <w:noProof/>
            <w:webHidden/>
          </w:rPr>
          <w:fldChar w:fldCharType="begin"/>
        </w:r>
        <w:r w:rsidR="009F65D9">
          <w:rPr>
            <w:noProof/>
            <w:webHidden/>
          </w:rPr>
          <w:instrText xml:space="preserve"> PAGEREF _Toc129164589 \h </w:instrText>
        </w:r>
        <w:r w:rsidR="009F65D9">
          <w:rPr>
            <w:noProof/>
            <w:webHidden/>
          </w:rPr>
        </w:r>
        <w:r w:rsidR="009F65D9">
          <w:rPr>
            <w:noProof/>
            <w:webHidden/>
          </w:rPr>
          <w:fldChar w:fldCharType="separate"/>
        </w:r>
        <w:r w:rsidR="009F65D9">
          <w:rPr>
            <w:noProof/>
            <w:webHidden/>
          </w:rPr>
          <w:t>3</w:t>
        </w:r>
        <w:r w:rsidR="009F65D9">
          <w:rPr>
            <w:noProof/>
            <w:webHidden/>
          </w:rPr>
          <w:fldChar w:fldCharType="end"/>
        </w:r>
      </w:hyperlink>
    </w:p>
    <w:p w14:paraId="3657CF59" w14:textId="77777777" w:rsidR="009F65D9" w:rsidRDefault="00BE0272">
      <w:pPr>
        <w:pStyle w:val="TOC4"/>
        <w:rPr>
          <w:noProof/>
          <w:sz w:val="21"/>
          <w:szCs w:val="22"/>
        </w:rPr>
      </w:pPr>
      <w:hyperlink w:anchor="_Toc129164590" w:history="1">
        <w:r w:rsidR="009F65D9" w:rsidRPr="001408AA">
          <w:rPr>
            <w:rStyle w:val="af7"/>
            <w:noProof/>
          </w:rPr>
          <w:t>表</w:t>
        </w:r>
        <w:r w:rsidR="009F65D9" w:rsidRPr="001408AA">
          <w:rPr>
            <w:rStyle w:val="af7"/>
            <w:noProof/>
          </w:rPr>
          <w:t xml:space="preserve">2-3 </w:t>
        </w:r>
        <w:r w:rsidR="009F65D9" w:rsidRPr="001408AA">
          <w:rPr>
            <w:rStyle w:val="af7"/>
            <w:noProof/>
          </w:rPr>
          <w:t>三线表</w:t>
        </w:r>
        <w:r w:rsidR="009F65D9">
          <w:rPr>
            <w:noProof/>
            <w:webHidden/>
          </w:rPr>
          <w:tab/>
        </w:r>
        <w:r w:rsidR="009F65D9">
          <w:rPr>
            <w:noProof/>
            <w:webHidden/>
          </w:rPr>
          <w:fldChar w:fldCharType="begin"/>
        </w:r>
        <w:r w:rsidR="009F65D9">
          <w:rPr>
            <w:noProof/>
            <w:webHidden/>
          </w:rPr>
          <w:instrText xml:space="preserve"> PAGEREF _Toc129164590 \h </w:instrText>
        </w:r>
        <w:r w:rsidR="009F65D9">
          <w:rPr>
            <w:noProof/>
            <w:webHidden/>
          </w:rPr>
        </w:r>
        <w:r w:rsidR="009F65D9">
          <w:rPr>
            <w:noProof/>
            <w:webHidden/>
          </w:rPr>
          <w:fldChar w:fldCharType="separate"/>
        </w:r>
        <w:r w:rsidR="009F65D9">
          <w:rPr>
            <w:noProof/>
            <w:webHidden/>
          </w:rPr>
          <w:t>4</w:t>
        </w:r>
        <w:r w:rsidR="009F65D9">
          <w:rPr>
            <w:noProof/>
            <w:webHidden/>
          </w:rPr>
          <w:fldChar w:fldCharType="end"/>
        </w:r>
      </w:hyperlink>
    </w:p>
    <w:p w14:paraId="61BA5F46" w14:textId="77777777" w:rsidR="009F65D9" w:rsidRDefault="00BE0272">
      <w:pPr>
        <w:pStyle w:val="TOC4"/>
        <w:rPr>
          <w:noProof/>
          <w:sz w:val="21"/>
          <w:szCs w:val="22"/>
        </w:rPr>
      </w:pPr>
      <w:hyperlink w:anchor="_Toc129164591" w:history="1">
        <w:r w:rsidR="009F65D9" w:rsidRPr="001408AA">
          <w:rPr>
            <w:rStyle w:val="af7"/>
            <w:noProof/>
          </w:rPr>
          <w:t>表</w:t>
        </w:r>
        <w:r w:rsidR="009F65D9" w:rsidRPr="001408AA">
          <w:rPr>
            <w:rStyle w:val="af7"/>
            <w:noProof/>
          </w:rPr>
          <w:t xml:space="preserve">2-4 </w:t>
        </w:r>
        <w:r w:rsidR="009F65D9" w:rsidRPr="001408AA">
          <w:rPr>
            <w:rStyle w:val="af7"/>
            <w:noProof/>
          </w:rPr>
          <w:t>示例</w:t>
        </w:r>
        <w:r w:rsidR="009F65D9">
          <w:rPr>
            <w:noProof/>
            <w:webHidden/>
          </w:rPr>
          <w:tab/>
        </w:r>
        <w:r w:rsidR="009F65D9">
          <w:rPr>
            <w:noProof/>
            <w:webHidden/>
          </w:rPr>
          <w:fldChar w:fldCharType="begin"/>
        </w:r>
        <w:r w:rsidR="009F65D9">
          <w:rPr>
            <w:noProof/>
            <w:webHidden/>
          </w:rPr>
          <w:instrText xml:space="preserve"> PAGEREF _Toc129164591 \h </w:instrText>
        </w:r>
        <w:r w:rsidR="009F65D9">
          <w:rPr>
            <w:noProof/>
            <w:webHidden/>
          </w:rPr>
        </w:r>
        <w:r w:rsidR="009F65D9">
          <w:rPr>
            <w:noProof/>
            <w:webHidden/>
          </w:rPr>
          <w:fldChar w:fldCharType="separate"/>
        </w:r>
        <w:r w:rsidR="009F65D9">
          <w:rPr>
            <w:noProof/>
            <w:webHidden/>
          </w:rPr>
          <w:t>7</w:t>
        </w:r>
        <w:r w:rsidR="009F65D9">
          <w:rPr>
            <w:noProof/>
            <w:webHidden/>
          </w:rPr>
          <w:fldChar w:fldCharType="end"/>
        </w:r>
      </w:hyperlink>
    </w:p>
    <w:p w14:paraId="45E5E762" w14:textId="77777777" w:rsidR="00495107" w:rsidRDefault="00D51FCF" w:rsidP="008A171C">
      <w:pPr>
        <w:pStyle w:val="0"/>
        <w:ind w:firstLineChars="0" w:firstLine="0"/>
      </w:pPr>
      <w:r>
        <w:fldChar w:fldCharType="end"/>
      </w:r>
    </w:p>
    <w:p w14:paraId="1FEA641C" w14:textId="77777777" w:rsidR="00EC38AD" w:rsidRDefault="00EC38AD" w:rsidP="008A171C">
      <w:pPr>
        <w:pStyle w:val="0"/>
        <w:ind w:firstLineChars="0" w:firstLine="0"/>
      </w:pPr>
    </w:p>
    <w:p w14:paraId="7E0F40EA" w14:textId="77777777" w:rsidR="00EC38AD" w:rsidRDefault="00EC38AD" w:rsidP="008A171C">
      <w:pPr>
        <w:pStyle w:val="0"/>
        <w:ind w:firstLineChars="0" w:firstLine="0"/>
        <w:sectPr w:rsidR="00EC38AD" w:rsidSect="00553E65">
          <w:headerReference w:type="default" r:id="rId10"/>
          <w:footerReference w:type="default" r:id="rId11"/>
          <w:pgSz w:w="11906" w:h="16838" w:code="9"/>
          <w:pgMar w:top="2211" w:right="1418" w:bottom="2155" w:left="1418" w:header="851" w:footer="992" w:gutter="0"/>
          <w:pgNumType w:fmt="upperRoman" w:start="1"/>
          <w:cols w:space="425"/>
          <w:docGrid w:type="lines" w:linePitch="312"/>
        </w:sectPr>
      </w:pPr>
    </w:p>
    <w:p w14:paraId="2A3A3A6F" w14:textId="77777777" w:rsidR="00DF1D4C" w:rsidRPr="00DF6196" w:rsidRDefault="00DF1D4C" w:rsidP="00DF6196">
      <w:pPr>
        <w:pStyle w:val="24"/>
      </w:pPr>
    </w:p>
    <w:p w14:paraId="16E07DAF" w14:textId="77777777" w:rsidR="00082571" w:rsidRDefault="00082571" w:rsidP="00DF1D4C">
      <w:pPr>
        <w:pStyle w:val="1"/>
      </w:pPr>
      <w:bookmarkStart w:id="2" w:name="_Ref127445808"/>
      <w:bookmarkStart w:id="3" w:name="_Toc129164547"/>
      <w:r>
        <w:rPr>
          <w:rFonts w:hint="eastAsia"/>
        </w:rPr>
        <w:t>绪论</w:t>
      </w:r>
      <w:bookmarkEnd w:id="2"/>
      <w:bookmarkEnd w:id="3"/>
    </w:p>
    <w:p w14:paraId="3D424F62" w14:textId="77777777" w:rsidR="00F828E2" w:rsidRPr="00F828E2" w:rsidRDefault="00082571" w:rsidP="00F828E2">
      <w:pPr>
        <w:pStyle w:val="2"/>
      </w:pPr>
      <w:bookmarkStart w:id="4" w:name="_Toc129164548"/>
      <w:r>
        <w:rPr>
          <w:rFonts w:hint="eastAsia"/>
        </w:rPr>
        <w:t>引言</w:t>
      </w:r>
      <w:bookmarkEnd w:id="4"/>
    </w:p>
    <w:p w14:paraId="33EC2DE8" w14:textId="77777777" w:rsidR="00534F06" w:rsidRDefault="00D70BFC" w:rsidP="00FC1949">
      <w:pPr>
        <w:pStyle w:val="0"/>
        <w:ind w:firstLine="480"/>
      </w:pPr>
      <w:r w:rsidRPr="00553EEC">
        <w:rPr>
          <w:rFonts w:hint="eastAsia"/>
        </w:rPr>
        <w:t>本文……</w:t>
      </w:r>
    </w:p>
    <w:p w14:paraId="06A9E5D1" w14:textId="77777777" w:rsidR="00FC1949" w:rsidRDefault="00FC1949" w:rsidP="00DF7A4D">
      <w:pPr>
        <w:pStyle w:val="0"/>
        <w:ind w:firstLineChars="0" w:firstLine="0"/>
      </w:pPr>
    </w:p>
    <w:p w14:paraId="3EE22FCF" w14:textId="77777777" w:rsidR="00534F06" w:rsidRPr="00DF7A4D" w:rsidRDefault="00982952" w:rsidP="00DF7A4D">
      <w:pPr>
        <w:pStyle w:val="2"/>
        <w:rPr>
          <w:szCs w:val="28"/>
        </w:rPr>
      </w:pPr>
      <w:bookmarkStart w:id="5" w:name="_Toc129164549"/>
      <w:r>
        <w:rPr>
          <w:rFonts w:hint="eastAsia"/>
          <w:szCs w:val="28"/>
        </w:rPr>
        <w:t>本文研究主要内容</w:t>
      </w:r>
      <w:bookmarkEnd w:id="5"/>
    </w:p>
    <w:p w14:paraId="0650EA79" w14:textId="77777777" w:rsidR="00982952" w:rsidRDefault="00982952" w:rsidP="003E612A">
      <w:pPr>
        <w:pStyle w:val="0"/>
        <w:ind w:firstLine="480"/>
      </w:pPr>
      <w:r w:rsidRPr="00553EEC">
        <w:rPr>
          <w:rFonts w:hint="eastAsia"/>
        </w:rPr>
        <w:t>本文……</w:t>
      </w:r>
    </w:p>
    <w:p w14:paraId="693FE85D" w14:textId="77777777" w:rsidR="00DF7A4D" w:rsidRDefault="00DF7A4D" w:rsidP="003E612A">
      <w:pPr>
        <w:pStyle w:val="0"/>
        <w:ind w:firstLine="480"/>
      </w:pPr>
    </w:p>
    <w:p w14:paraId="53C231C4" w14:textId="77777777" w:rsidR="00982952" w:rsidRDefault="00982952" w:rsidP="00982952">
      <w:pPr>
        <w:pStyle w:val="2"/>
        <w:rPr>
          <w:szCs w:val="28"/>
        </w:rPr>
      </w:pPr>
      <w:bookmarkStart w:id="6" w:name="_Toc324952399"/>
      <w:bookmarkStart w:id="7" w:name="_Toc129164550"/>
      <w:r>
        <w:rPr>
          <w:rFonts w:hint="eastAsia"/>
          <w:szCs w:val="28"/>
        </w:rPr>
        <w:t>本文研究意义</w:t>
      </w:r>
      <w:bookmarkEnd w:id="6"/>
      <w:bookmarkEnd w:id="7"/>
    </w:p>
    <w:p w14:paraId="5BFC2151" w14:textId="77777777" w:rsidR="00982952" w:rsidRDefault="00982952" w:rsidP="002520DE">
      <w:pPr>
        <w:pStyle w:val="0"/>
        <w:ind w:firstLine="480"/>
      </w:pPr>
      <w:r w:rsidRPr="00553EEC">
        <w:rPr>
          <w:rFonts w:hint="eastAsia"/>
        </w:rPr>
        <w:t>本文……</w:t>
      </w:r>
    </w:p>
    <w:p w14:paraId="7296F697" w14:textId="77777777" w:rsidR="00D656BD" w:rsidRPr="00553EEC" w:rsidRDefault="00D656BD" w:rsidP="002520DE">
      <w:pPr>
        <w:pStyle w:val="0"/>
        <w:ind w:firstLine="480"/>
      </w:pPr>
    </w:p>
    <w:p w14:paraId="247EFAB7" w14:textId="77777777" w:rsidR="00982952" w:rsidRDefault="00982952" w:rsidP="00982952">
      <w:pPr>
        <w:pStyle w:val="2"/>
        <w:rPr>
          <w:szCs w:val="28"/>
        </w:rPr>
      </w:pPr>
      <w:bookmarkStart w:id="8" w:name="_Toc129164551"/>
      <w:r>
        <w:rPr>
          <w:rFonts w:hint="eastAsia"/>
          <w:szCs w:val="28"/>
        </w:rPr>
        <w:t>本章小结</w:t>
      </w:r>
      <w:bookmarkEnd w:id="8"/>
    </w:p>
    <w:p w14:paraId="3664FBB3" w14:textId="77777777" w:rsidR="00982952" w:rsidRDefault="00982952" w:rsidP="002520DE">
      <w:pPr>
        <w:pStyle w:val="0"/>
        <w:ind w:firstLine="480"/>
      </w:pPr>
      <w:r w:rsidRPr="00553EEC">
        <w:rPr>
          <w:rFonts w:hint="eastAsia"/>
        </w:rPr>
        <w:t>本文……</w:t>
      </w:r>
    </w:p>
    <w:p w14:paraId="5B18C4DD" w14:textId="77777777" w:rsidR="00AD0437" w:rsidRDefault="00AD0437" w:rsidP="00AD0437">
      <w:pPr>
        <w:pStyle w:val="0"/>
        <w:ind w:firstLine="480"/>
      </w:pPr>
      <w:r>
        <w:rPr>
          <w:rFonts w:hint="eastAsia"/>
        </w:rPr>
        <w:t>每章的结束部分都应该有本章小结</w:t>
      </w:r>
      <w:r w:rsidR="00106BEB">
        <w:rPr>
          <w:rFonts w:hint="eastAsia"/>
        </w:rPr>
        <w:t>。</w:t>
      </w:r>
    </w:p>
    <w:p w14:paraId="60452D06" w14:textId="77777777" w:rsidR="00DF1D4C" w:rsidRDefault="00DF1D4C">
      <w:pPr>
        <w:jc w:val="left"/>
        <w:rPr>
          <w:sz w:val="24"/>
        </w:rPr>
      </w:pPr>
      <w:r>
        <w:br w:type="page"/>
      </w:r>
    </w:p>
    <w:p w14:paraId="58DD17BE" w14:textId="77777777" w:rsidR="00F85CDF" w:rsidRPr="000118C2" w:rsidRDefault="00F85CDF" w:rsidP="00F85CDF">
      <w:pPr>
        <w:pStyle w:val="24"/>
        <w:rPr>
          <w:color w:val="FF0000"/>
        </w:rPr>
      </w:pPr>
      <w:bookmarkStart w:id="9" w:name="_Toc107067836"/>
      <w:r w:rsidRPr="004C0703">
        <w:rPr>
          <w:rFonts w:hint="eastAsia"/>
          <w:color w:val="FF0000"/>
        </w:rPr>
        <w:lastRenderedPageBreak/>
        <w:t>（</w:t>
      </w:r>
      <w:r>
        <w:rPr>
          <w:rFonts w:hint="eastAsia"/>
          <w:color w:val="FF0000"/>
        </w:rPr>
        <w:t>标题</w:t>
      </w:r>
      <w:r>
        <w:rPr>
          <w:rFonts w:hint="eastAsia"/>
          <w:color w:val="FF0000"/>
        </w:rPr>
        <w:t>1</w:t>
      </w:r>
      <w:r>
        <w:rPr>
          <w:rFonts w:hint="eastAsia"/>
          <w:color w:val="FF0000"/>
        </w:rPr>
        <w:t>的</w:t>
      </w:r>
      <w:r w:rsidRPr="004C0703">
        <w:rPr>
          <w:rFonts w:hint="eastAsia"/>
          <w:color w:val="FF0000"/>
        </w:rPr>
        <w:t>段前</w:t>
      </w:r>
      <w:r w:rsidRPr="004C0703">
        <w:rPr>
          <w:rFonts w:hint="eastAsia"/>
          <w:color w:val="FF0000"/>
        </w:rPr>
        <w:t>2</w:t>
      </w:r>
      <w:r w:rsidRPr="004C0703">
        <w:rPr>
          <w:color w:val="FF0000"/>
        </w:rPr>
        <w:t>4</w:t>
      </w:r>
      <w:r w:rsidRPr="004C0703">
        <w:rPr>
          <w:rFonts w:hint="eastAsia"/>
          <w:color w:val="FF0000"/>
        </w:rPr>
        <w:t>磅）</w:t>
      </w:r>
    </w:p>
    <w:p w14:paraId="34E4C8B0" w14:textId="77777777" w:rsidR="00196DD3" w:rsidRDefault="00196DD3" w:rsidP="00AA49DC">
      <w:pPr>
        <w:pStyle w:val="1"/>
      </w:pPr>
      <w:bookmarkStart w:id="10" w:name="_Toc129164552"/>
      <w:r w:rsidRPr="00196DD3">
        <w:rPr>
          <w:rFonts w:hint="eastAsia"/>
        </w:rPr>
        <w:t>使用说明</w:t>
      </w:r>
      <w:bookmarkEnd w:id="9"/>
      <w:bookmarkEnd w:id="10"/>
    </w:p>
    <w:p w14:paraId="47F3DAA8" w14:textId="77777777" w:rsidR="00657D58" w:rsidRPr="00657D58" w:rsidRDefault="00D4558C" w:rsidP="00657D58">
      <w:pPr>
        <w:pStyle w:val="2"/>
      </w:pPr>
      <w:bookmarkStart w:id="11" w:name="_Toc129164553"/>
      <w:r>
        <w:rPr>
          <w:rFonts w:hint="eastAsia"/>
        </w:rPr>
        <w:t>引言</w:t>
      </w:r>
      <w:bookmarkEnd w:id="11"/>
    </w:p>
    <w:p w14:paraId="71184D40" w14:textId="77777777" w:rsidR="00F349CA" w:rsidRDefault="009F31C8" w:rsidP="00B12789">
      <w:pPr>
        <w:pStyle w:val="0"/>
        <w:ind w:firstLine="480"/>
      </w:pPr>
      <w:r>
        <w:rPr>
          <w:rFonts w:hint="eastAsia"/>
        </w:rPr>
        <w:t>这一章节对模板做个简要介绍，帮助大家了解</w:t>
      </w:r>
      <w:r w:rsidR="007C5C97">
        <w:rPr>
          <w:rFonts w:hint="eastAsia"/>
        </w:rPr>
        <w:t>使用</w:t>
      </w:r>
      <w:r w:rsidR="00E42C40">
        <w:rPr>
          <w:rFonts w:hint="eastAsia"/>
        </w:rPr>
        <w:t>方法</w:t>
      </w:r>
      <w:r w:rsidR="00CD36FC">
        <w:rPr>
          <w:rFonts w:hint="eastAsia"/>
        </w:rPr>
        <w:t>，有几点须知：</w:t>
      </w:r>
    </w:p>
    <w:p w14:paraId="4C587182" w14:textId="77777777" w:rsidR="006A2C29" w:rsidRPr="006A2C29" w:rsidRDefault="006064F5" w:rsidP="00984406">
      <w:pPr>
        <w:pStyle w:val="0"/>
        <w:ind w:firstLine="480"/>
      </w:pPr>
      <w:r>
        <w:rPr>
          <w:rFonts w:hint="eastAsia"/>
        </w:rPr>
        <w:t>（</w:t>
      </w:r>
      <w:r>
        <w:rPr>
          <w:rFonts w:hint="eastAsia"/>
        </w:rPr>
        <w:t>1</w:t>
      </w:r>
      <w:r>
        <w:rPr>
          <w:rFonts w:hint="eastAsia"/>
        </w:rPr>
        <w:t>）</w:t>
      </w:r>
      <w:r w:rsidR="006A2C29">
        <w:rPr>
          <w:rFonts w:hint="eastAsia"/>
        </w:rPr>
        <w:t>模板最大的创新是通过多级列表链接样式的方式实现图表公式的编号，避免了“插入题注”的诸多不便，比如“引用内容带有空格”，“大小写混编：一</w:t>
      </w:r>
      <w:r w:rsidR="006A2C29">
        <w:rPr>
          <w:rFonts w:hint="eastAsia"/>
        </w:rPr>
        <w:t>.</w:t>
      </w:r>
      <w:r w:rsidR="006A2C29">
        <w:t>1</w:t>
      </w:r>
      <w:r w:rsidR="006A2C29">
        <w:rPr>
          <w:rFonts w:hint="eastAsia"/>
        </w:rPr>
        <w:t>”</w:t>
      </w:r>
      <w:r w:rsidR="00D65329">
        <w:rPr>
          <w:rFonts w:hint="eastAsia"/>
        </w:rPr>
        <w:t>等</w:t>
      </w:r>
      <w:r w:rsidR="006A2C29">
        <w:rPr>
          <w:rFonts w:hint="eastAsia"/>
        </w:rPr>
        <w:t>。大家使用时请忘掉</w:t>
      </w:r>
      <w:r w:rsidR="006A2C29">
        <w:rPr>
          <w:rFonts w:hint="eastAsia"/>
        </w:rPr>
        <w:t>Word</w:t>
      </w:r>
      <w:r w:rsidR="006A2C29">
        <w:rPr>
          <w:rFonts w:hint="eastAsia"/>
        </w:rPr>
        <w:t>还有一个“插入题注”的功能</w:t>
      </w:r>
      <w:r w:rsidR="00014058">
        <w:rPr>
          <w:rFonts w:hint="eastAsia"/>
        </w:rPr>
        <w:t>。</w:t>
      </w:r>
    </w:p>
    <w:p w14:paraId="7807595F" w14:textId="77777777" w:rsidR="004D5686" w:rsidRPr="004D5686" w:rsidRDefault="00AF4FB0" w:rsidP="004D5686">
      <w:pPr>
        <w:pStyle w:val="0"/>
        <w:ind w:firstLine="480"/>
      </w:pPr>
      <w:r>
        <w:rPr>
          <w:rFonts w:hint="eastAsia"/>
        </w:rPr>
        <w:t>（</w:t>
      </w:r>
      <w:r w:rsidR="006A2C29">
        <w:t>2</w:t>
      </w:r>
      <w:r>
        <w:rPr>
          <w:rFonts w:hint="eastAsia"/>
        </w:rPr>
        <w:t>）</w:t>
      </w:r>
      <w:r w:rsidR="00960D17">
        <w:rPr>
          <w:rFonts w:hint="eastAsia"/>
        </w:rPr>
        <w:t>我</w:t>
      </w:r>
      <w:r w:rsidR="00474376">
        <w:rPr>
          <w:rFonts w:hint="eastAsia"/>
        </w:rPr>
        <w:t>会</w:t>
      </w:r>
      <w:r w:rsidR="00783715">
        <w:rPr>
          <w:rFonts w:hint="eastAsia"/>
        </w:rPr>
        <w:t>在</w:t>
      </w:r>
      <w:hyperlink r:id="rId12" w:history="1">
        <w:r w:rsidR="004D5686" w:rsidRPr="00FD71F9">
          <w:rPr>
            <w:rStyle w:val="af7"/>
            <w:rFonts w:hint="eastAsia"/>
          </w:rPr>
          <w:t>Bilibili</w:t>
        </w:r>
      </w:hyperlink>
      <w:r w:rsidR="00F97682">
        <w:rPr>
          <w:rFonts w:hint="eastAsia"/>
        </w:rPr>
        <w:t>发布了</w:t>
      </w:r>
      <w:r w:rsidR="004D5686">
        <w:rPr>
          <w:rFonts w:hint="eastAsia"/>
        </w:rPr>
        <w:t>可以配合</w:t>
      </w:r>
      <w:r w:rsidR="00C76098">
        <w:rPr>
          <w:rFonts w:hint="eastAsia"/>
        </w:rPr>
        <w:t>本</w:t>
      </w:r>
      <w:r w:rsidR="00783715">
        <w:rPr>
          <w:rFonts w:hint="eastAsia"/>
        </w:rPr>
        <w:t>模板</w:t>
      </w:r>
      <w:r w:rsidR="00C7447D">
        <w:rPr>
          <w:rFonts w:hint="eastAsia"/>
        </w:rPr>
        <w:t>使用</w:t>
      </w:r>
      <w:r w:rsidR="004D5686">
        <w:rPr>
          <w:rFonts w:hint="eastAsia"/>
        </w:rPr>
        <w:t>的说明视频，</w:t>
      </w:r>
      <w:r w:rsidR="00AB4EA7">
        <w:rPr>
          <w:rFonts w:hint="eastAsia"/>
        </w:rPr>
        <w:t>遇到任何问题</w:t>
      </w:r>
      <w:r w:rsidR="00971138">
        <w:rPr>
          <w:rFonts w:hint="eastAsia"/>
        </w:rPr>
        <w:t>可以</w:t>
      </w:r>
      <w:r w:rsidR="00AB4EA7">
        <w:rPr>
          <w:rFonts w:hint="eastAsia"/>
        </w:rPr>
        <w:t>私信</w:t>
      </w:r>
      <w:r w:rsidR="00D476A0">
        <w:rPr>
          <w:rFonts w:hint="eastAsia"/>
        </w:rPr>
        <w:t>或评论区提问</w:t>
      </w:r>
      <w:r w:rsidR="004D5686">
        <w:rPr>
          <w:rFonts w:hint="eastAsia"/>
        </w:rPr>
        <w:t>。</w:t>
      </w:r>
    </w:p>
    <w:p w14:paraId="4CFC86D9" w14:textId="77777777" w:rsidR="00F36DF9" w:rsidRPr="006A2C29" w:rsidRDefault="006A2C29" w:rsidP="006A2C29">
      <w:pPr>
        <w:pStyle w:val="0"/>
        <w:ind w:firstLine="480"/>
      </w:pPr>
      <w:r>
        <w:rPr>
          <w:rFonts w:hint="eastAsia"/>
        </w:rPr>
        <w:t>（</w:t>
      </w:r>
      <w:r>
        <w:t>3</w:t>
      </w:r>
      <w:r>
        <w:rPr>
          <w:rFonts w:hint="eastAsia"/>
        </w:rPr>
        <w:t>）</w:t>
      </w:r>
      <w:r w:rsidR="00EF411B">
        <w:rPr>
          <w:rFonts w:hint="eastAsia"/>
        </w:rPr>
        <w:t>若</w:t>
      </w:r>
      <w:r w:rsidR="00064B7B">
        <w:rPr>
          <w:rFonts w:hint="eastAsia"/>
        </w:rPr>
        <w:t>模板</w:t>
      </w:r>
      <w:r w:rsidR="00EF411B">
        <w:rPr>
          <w:rFonts w:hint="eastAsia"/>
        </w:rPr>
        <w:t>有幸能得到</w:t>
      </w:r>
      <w:r w:rsidR="008B6BF0">
        <w:rPr>
          <w:rFonts w:hint="eastAsia"/>
        </w:rPr>
        <w:t>大家的</w:t>
      </w:r>
      <w:r w:rsidR="009B0E60">
        <w:rPr>
          <w:rFonts w:hint="eastAsia"/>
        </w:rPr>
        <w:t>青睐</w:t>
      </w:r>
      <w:r w:rsidR="00EF411B">
        <w:rPr>
          <w:rFonts w:hint="eastAsia"/>
        </w:rPr>
        <w:t>，</w:t>
      </w:r>
      <w:r w:rsidR="008323CB">
        <w:rPr>
          <w:rFonts w:hint="eastAsia"/>
        </w:rPr>
        <w:t>它</w:t>
      </w:r>
      <w:r>
        <w:rPr>
          <w:rFonts w:hint="eastAsia"/>
        </w:rPr>
        <w:t>可以方便套用兄弟姐妹院校的毕业论文格式，欢迎大家针对性修改后，安利给可能有需要的同胞们。</w:t>
      </w:r>
    </w:p>
    <w:p w14:paraId="0ECE1E0F" w14:textId="77777777" w:rsidR="00F05BD3" w:rsidRPr="00AB6F2C" w:rsidRDefault="003F611A" w:rsidP="003A421D">
      <w:pPr>
        <w:pStyle w:val="0"/>
        <w:ind w:firstLine="480"/>
      </w:pPr>
      <w:r>
        <w:rPr>
          <w:rFonts w:hint="eastAsia"/>
        </w:rPr>
        <w:t>（</w:t>
      </w:r>
      <w:r w:rsidR="00474376">
        <w:t>4</w:t>
      </w:r>
      <w:r>
        <w:rPr>
          <w:rFonts w:hint="eastAsia"/>
        </w:rPr>
        <w:t>）</w:t>
      </w:r>
      <w:r w:rsidR="00F05BD3">
        <w:rPr>
          <w:rFonts w:hint="eastAsia"/>
        </w:rPr>
        <w:t>把第二</w:t>
      </w:r>
      <w:r w:rsidR="00403FA5">
        <w:rPr>
          <w:rFonts w:hint="eastAsia"/>
        </w:rPr>
        <w:t>、</w:t>
      </w:r>
      <w:r w:rsidR="00A47F8F">
        <w:rPr>
          <w:rFonts w:hint="eastAsia"/>
        </w:rPr>
        <w:t>三</w:t>
      </w:r>
      <w:r w:rsidR="00F05BD3">
        <w:rPr>
          <w:rFonts w:hint="eastAsia"/>
        </w:rPr>
        <w:t>章</w:t>
      </w:r>
      <w:r w:rsidR="001B73FC">
        <w:rPr>
          <w:rFonts w:hint="eastAsia"/>
        </w:rPr>
        <w:t>的内容</w:t>
      </w:r>
      <w:r w:rsidR="004A45FD">
        <w:rPr>
          <w:rFonts w:hint="eastAsia"/>
        </w:rPr>
        <w:t>以及“参考文献”的条目</w:t>
      </w:r>
      <w:r w:rsidR="00F05BD3">
        <w:rPr>
          <w:rFonts w:hint="eastAsia"/>
        </w:rPr>
        <w:t>删掉后</w:t>
      </w:r>
      <w:r>
        <w:rPr>
          <w:rFonts w:hint="eastAsia"/>
        </w:rPr>
        <w:t>，</w:t>
      </w:r>
      <w:r w:rsidR="00F05BD3">
        <w:rPr>
          <w:rFonts w:hint="eastAsia"/>
        </w:rPr>
        <w:t>就可以开始愉快的撰写之旅了</w:t>
      </w:r>
      <w:r w:rsidR="00762E0A">
        <w:rPr>
          <w:rFonts w:hint="eastAsia"/>
        </w:rPr>
        <w:t>！</w:t>
      </w:r>
    </w:p>
    <w:p w14:paraId="1463D628" w14:textId="77777777" w:rsidR="00196DD3" w:rsidRPr="00196DD3" w:rsidRDefault="00196DD3" w:rsidP="00C660C3">
      <w:pPr>
        <w:pStyle w:val="2"/>
      </w:pPr>
      <w:bookmarkStart w:id="12" w:name="_Toc107067837"/>
      <w:bookmarkStart w:id="13" w:name="_Toc129164554"/>
      <w:r w:rsidRPr="00196DD3">
        <w:rPr>
          <w:rFonts w:hint="eastAsia"/>
        </w:rPr>
        <w:t>模板结构</w:t>
      </w:r>
      <w:bookmarkEnd w:id="12"/>
      <w:bookmarkEnd w:id="13"/>
    </w:p>
    <w:p w14:paraId="551B728E" w14:textId="77777777" w:rsidR="00242CE5" w:rsidRDefault="00196DD3" w:rsidP="00220FF4">
      <w:pPr>
        <w:pStyle w:val="0"/>
        <w:ind w:firstLine="480"/>
      </w:pPr>
      <w:r w:rsidRPr="00196DD3">
        <w:rPr>
          <w:rFonts w:hint="eastAsia"/>
        </w:rPr>
        <w:t>模板</w:t>
      </w:r>
      <w:r w:rsidR="009C5575">
        <w:rPr>
          <w:rFonts w:hint="eastAsia"/>
        </w:rPr>
        <w:t>共</w:t>
      </w:r>
      <w:r w:rsidRPr="00196DD3">
        <w:rPr>
          <w:rFonts w:hint="eastAsia"/>
        </w:rPr>
        <w:t>划分</w:t>
      </w:r>
      <w:r w:rsidR="00BA24AA">
        <w:rPr>
          <w:rFonts w:hint="eastAsia"/>
        </w:rPr>
        <w:t>四</w:t>
      </w:r>
      <w:r w:rsidRPr="00196DD3">
        <w:rPr>
          <w:rFonts w:hint="eastAsia"/>
        </w:rPr>
        <w:t>节，每节包含的内容如</w:t>
      </w:r>
      <w:r w:rsidRPr="00196DD3">
        <w:fldChar w:fldCharType="begin"/>
      </w:r>
      <w:r w:rsidRPr="00196DD3">
        <w:instrText xml:space="preserve"> </w:instrText>
      </w:r>
      <w:r w:rsidRPr="00196DD3">
        <w:rPr>
          <w:rFonts w:hint="eastAsia"/>
        </w:rPr>
        <w:instrText>REF _Ref105771593 \r \h</w:instrText>
      </w:r>
      <w:r w:rsidRPr="00196DD3">
        <w:instrText xml:space="preserve"> </w:instrText>
      </w:r>
      <w:r w:rsidRPr="00196DD3">
        <w:fldChar w:fldCharType="separate"/>
      </w:r>
      <w:r w:rsidR="00944AC6">
        <w:rPr>
          <w:rFonts w:hint="eastAsia"/>
        </w:rPr>
        <w:t>表</w:t>
      </w:r>
      <w:r w:rsidR="00944AC6">
        <w:rPr>
          <w:rFonts w:hint="eastAsia"/>
        </w:rPr>
        <w:t>2-1</w:t>
      </w:r>
      <w:r w:rsidRPr="00196DD3">
        <w:fldChar w:fldCharType="end"/>
      </w:r>
      <w:r w:rsidRPr="00196DD3">
        <w:rPr>
          <w:rFonts w:hint="eastAsia"/>
        </w:rPr>
        <w:t>所示，分节的原因在于相邻节的“页面设置”不一致，需要分别设置。</w:t>
      </w:r>
    </w:p>
    <w:p w14:paraId="19068A01" w14:textId="77777777" w:rsidR="007F73BC" w:rsidRDefault="00220FF4" w:rsidP="00220FF4">
      <w:pPr>
        <w:pStyle w:val="0"/>
        <w:ind w:firstLine="480"/>
      </w:pPr>
      <w:r>
        <w:rPr>
          <w:rFonts w:hint="eastAsia"/>
        </w:rPr>
        <w:t>要注意的一点是，</w:t>
      </w:r>
      <w:r w:rsidR="00A54DAC">
        <w:rPr>
          <w:rFonts w:hint="eastAsia"/>
        </w:rPr>
        <w:t>在</w:t>
      </w:r>
      <w:r w:rsidR="008B589C">
        <w:rPr>
          <w:rFonts w:hint="eastAsia"/>
        </w:rPr>
        <w:t>对</w:t>
      </w:r>
      <w:r w:rsidR="00BF6A0D">
        <w:rPr>
          <w:rFonts w:hint="eastAsia"/>
        </w:rPr>
        <w:t>一级标题（</w:t>
      </w:r>
      <w:r w:rsidR="000C7509">
        <w:rPr>
          <w:rFonts w:hint="eastAsia"/>
        </w:rPr>
        <w:t>包括</w:t>
      </w:r>
      <w:r w:rsidR="00BF6A0D">
        <w:rPr>
          <w:rFonts w:hint="eastAsia"/>
        </w:rPr>
        <w:t>“</w:t>
      </w:r>
      <w:r w:rsidR="00BF6A0D" w:rsidRPr="00090AA2">
        <w:t>标题</w:t>
      </w:r>
      <w:r w:rsidR="00BF6A0D" w:rsidRPr="00090AA2">
        <w:t xml:space="preserve"> 1</w:t>
      </w:r>
      <w:r w:rsidR="00BF6A0D">
        <w:rPr>
          <w:rFonts w:hint="eastAsia"/>
        </w:rPr>
        <w:t>”</w:t>
      </w:r>
      <w:r w:rsidR="00BF6A0D" w:rsidRPr="00090AA2">
        <w:t>和</w:t>
      </w:r>
      <w:r w:rsidR="00BF6A0D">
        <w:rPr>
          <w:rFonts w:hint="eastAsia"/>
        </w:rPr>
        <w:t>“</w:t>
      </w:r>
      <w:r w:rsidR="00BF6A0D" w:rsidRPr="00090AA2">
        <w:t>三</w:t>
      </w:r>
      <w:r w:rsidR="00B72446">
        <w:rPr>
          <w:rFonts w:hint="eastAsia"/>
        </w:rPr>
        <w:t>号</w:t>
      </w:r>
      <w:r w:rsidR="00BF6A0D" w:rsidRPr="00090AA2">
        <w:t>标题</w:t>
      </w:r>
      <w:r w:rsidR="00BF6A0D">
        <w:rPr>
          <w:rFonts w:hint="eastAsia"/>
        </w:rPr>
        <w:t>”样式）</w:t>
      </w:r>
      <w:r w:rsidR="00090AA2" w:rsidRPr="00090AA2">
        <w:t>设置</w:t>
      </w:r>
      <w:r>
        <w:rPr>
          <w:rFonts w:hint="eastAsia"/>
        </w:rPr>
        <w:t>“</w:t>
      </w:r>
      <w:r w:rsidR="00D90DC2">
        <w:rPr>
          <w:rFonts w:hint="eastAsia"/>
        </w:rPr>
        <w:t>间距：</w:t>
      </w:r>
      <w:r w:rsidR="00090AA2" w:rsidRPr="00090AA2">
        <w:t>段前</w:t>
      </w:r>
      <w:r w:rsidR="00FC2B7A">
        <w:rPr>
          <w:rFonts w:hint="eastAsia"/>
        </w:rPr>
        <w:t>”</w:t>
      </w:r>
      <w:r w:rsidR="00090AA2" w:rsidRPr="00090AA2">
        <w:t>24</w:t>
      </w:r>
      <w:r w:rsidR="00090AA2" w:rsidRPr="00090AA2">
        <w:t>磅后，</w:t>
      </w:r>
      <w:r w:rsidR="00A85CAE">
        <w:rPr>
          <w:rFonts w:hint="eastAsia"/>
        </w:rPr>
        <w:t>除非</w:t>
      </w:r>
      <w:r w:rsidR="00957FDF">
        <w:rPr>
          <w:rFonts w:hint="eastAsia"/>
        </w:rPr>
        <w:t>前一页插入“分节符（下一页）”，</w:t>
      </w:r>
      <w:r w:rsidR="00A85CAE">
        <w:rPr>
          <w:rFonts w:hint="eastAsia"/>
        </w:rPr>
        <w:t>否则</w:t>
      </w:r>
      <w:r w:rsidR="00090AA2" w:rsidRPr="00090AA2">
        <w:t>实际效果还是</w:t>
      </w:r>
      <w:r w:rsidR="00090AA2" w:rsidRPr="00090AA2">
        <w:t>0</w:t>
      </w:r>
      <w:r w:rsidR="00090AA2" w:rsidRPr="00090AA2">
        <w:t>磅</w:t>
      </w:r>
      <w:r w:rsidR="008F3912">
        <w:rPr>
          <w:rFonts w:hint="eastAsia"/>
        </w:rPr>
        <w:t>，推测是一个</w:t>
      </w:r>
      <w:r w:rsidR="008F3912">
        <w:rPr>
          <w:rFonts w:hint="eastAsia"/>
        </w:rPr>
        <w:t>bug</w:t>
      </w:r>
      <w:r w:rsidR="00242CE5">
        <w:rPr>
          <w:rFonts w:hint="eastAsia"/>
        </w:rPr>
        <w:t>。</w:t>
      </w:r>
    </w:p>
    <w:p w14:paraId="2AE908BA" w14:textId="77777777" w:rsidR="00090AA2" w:rsidRDefault="002668FB" w:rsidP="00220FF4">
      <w:pPr>
        <w:pStyle w:val="0"/>
        <w:ind w:firstLine="480"/>
      </w:pPr>
      <w:r>
        <w:rPr>
          <w:rFonts w:hint="eastAsia"/>
        </w:rPr>
        <w:t>为避免引入多余的分节符，</w:t>
      </w:r>
      <w:r w:rsidR="00DD25B4">
        <w:rPr>
          <w:rFonts w:hint="eastAsia"/>
        </w:rPr>
        <w:t>采取的</w:t>
      </w:r>
      <w:r w:rsidR="006D60F5">
        <w:rPr>
          <w:rFonts w:hint="eastAsia"/>
        </w:rPr>
        <w:t>对策</w:t>
      </w:r>
      <w:r w:rsidR="00DD25B4">
        <w:rPr>
          <w:rFonts w:hint="eastAsia"/>
        </w:rPr>
        <w:t>是</w:t>
      </w:r>
      <w:r w:rsidR="00D30A30">
        <w:rPr>
          <w:rFonts w:hint="eastAsia"/>
        </w:rPr>
        <w:t>在各一级</w:t>
      </w:r>
      <w:r w:rsidR="00DD25B4">
        <w:rPr>
          <w:rFonts w:hint="eastAsia"/>
        </w:rPr>
        <w:t>标题前插入</w:t>
      </w:r>
      <w:r w:rsidR="001B6623">
        <w:rPr>
          <w:rFonts w:hint="eastAsia"/>
        </w:rPr>
        <w:t>一行</w:t>
      </w:r>
      <w:r w:rsidR="00DD25B4">
        <w:rPr>
          <w:rFonts w:hint="eastAsia"/>
        </w:rPr>
        <w:t>空行（应用了名为“段前</w:t>
      </w:r>
      <w:r w:rsidR="00DD25B4">
        <w:rPr>
          <w:rFonts w:hint="eastAsia"/>
        </w:rPr>
        <w:t>2</w:t>
      </w:r>
      <w:r w:rsidR="00DD25B4">
        <w:t>4</w:t>
      </w:r>
      <w:r w:rsidR="00DD25B4">
        <w:rPr>
          <w:rFonts w:hint="eastAsia"/>
        </w:rPr>
        <w:t>磅”的样式：小四字体、</w:t>
      </w:r>
      <w:r w:rsidR="00DD25B4">
        <w:rPr>
          <w:rFonts w:hint="eastAsia"/>
        </w:rPr>
        <w:t>1</w:t>
      </w:r>
      <w:r w:rsidR="00DD25B4">
        <w:t>.5</w:t>
      </w:r>
      <w:r w:rsidR="00DD25B4">
        <w:rPr>
          <w:rFonts w:hint="eastAsia"/>
        </w:rPr>
        <w:t>倍行距）</w:t>
      </w:r>
      <w:r w:rsidR="00090AA2" w:rsidRPr="00090AA2">
        <w:t>，</w:t>
      </w:r>
      <w:r w:rsidR="00BF6A0D">
        <w:rPr>
          <w:rFonts w:hint="eastAsia"/>
        </w:rPr>
        <w:t>一级标题</w:t>
      </w:r>
      <w:r w:rsidR="00090AA2" w:rsidRPr="00090AA2">
        <w:t>的</w:t>
      </w:r>
      <w:r w:rsidR="00FC2B7A">
        <w:rPr>
          <w:rFonts w:hint="eastAsia"/>
        </w:rPr>
        <w:t>“</w:t>
      </w:r>
      <w:r w:rsidR="004244C6">
        <w:rPr>
          <w:rFonts w:hint="eastAsia"/>
        </w:rPr>
        <w:t>间距：</w:t>
      </w:r>
      <w:r w:rsidR="004244C6" w:rsidRPr="00090AA2">
        <w:t>段前</w:t>
      </w:r>
      <w:r w:rsidR="00FC2B7A">
        <w:rPr>
          <w:rFonts w:hint="eastAsia"/>
        </w:rPr>
        <w:t>”</w:t>
      </w:r>
      <w:r w:rsidR="00090AA2" w:rsidRPr="00090AA2">
        <w:t>磅数改为</w:t>
      </w:r>
      <w:r w:rsidR="00090AA2" w:rsidRPr="00090AA2">
        <w:t>0</w:t>
      </w:r>
      <w:r w:rsidR="00FC2B7A">
        <w:rPr>
          <w:rFonts w:hint="eastAsia"/>
        </w:rPr>
        <w:t>，</w:t>
      </w:r>
      <w:r w:rsidR="009D2E08">
        <w:rPr>
          <w:rFonts w:hint="eastAsia"/>
        </w:rPr>
        <w:t>经比较发现</w:t>
      </w:r>
      <w:r w:rsidR="00D231FF">
        <w:rPr>
          <w:rFonts w:hint="eastAsia"/>
        </w:rPr>
        <w:t>效果</w:t>
      </w:r>
      <w:r w:rsidR="00A512B1">
        <w:rPr>
          <w:rFonts w:hint="eastAsia"/>
        </w:rPr>
        <w:t>与论文格式要求</w:t>
      </w:r>
      <w:r w:rsidR="00D231FF">
        <w:rPr>
          <w:rFonts w:hint="eastAsia"/>
        </w:rPr>
        <w:t>的</w:t>
      </w:r>
      <w:r w:rsidR="007F73BC">
        <w:rPr>
          <w:rFonts w:hint="eastAsia"/>
        </w:rPr>
        <w:t>一级标题</w:t>
      </w:r>
      <w:r w:rsidR="00276F4B">
        <w:rPr>
          <w:rFonts w:hint="eastAsia"/>
        </w:rPr>
        <w:t>“</w:t>
      </w:r>
      <w:r w:rsidR="00D231FF">
        <w:rPr>
          <w:rFonts w:hint="eastAsia"/>
        </w:rPr>
        <w:t>段前</w:t>
      </w:r>
      <w:r w:rsidR="00D231FF">
        <w:rPr>
          <w:rFonts w:hint="eastAsia"/>
        </w:rPr>
        <w:t>2</w:t>
      </w:r>
      <w:r w:rsidR="00D231FF">
        <w:t>4</w:t>
      </w:r>
      <w:r w:rsidR="00D231FF">
        <w:rPr>
          <w:rFonts w:hint="eastAsia"/>
        </w:rPr>
        <w:t>磅</w:t>
      </w:r>
      <w:r w:rsidR="00276F4B">
        <w:rPr>
          <w:rFonts w:hint="eastAsia"/>
        </w:rPr>
        <w:t>”</w:t>
      </w:r>
      <w:r w:rsidR="002549F1">
        <w:rPr>
          <w:rFonts w:hint="eastAsia"/>
        </w:rPr>
        <w:t>要求</w:t>
      </w:r>
      <w:r w:rsidR="007F73BC">
        <w:rPr>
          <w:rFonts w:hint="eastAsia"/>
        </w:rPr>
        <w:t>基本</w:t>
      </w:r>
      <w:r w:rsidR="00D231FF">
        <w:rPr>
          <w:rFonts w:hint="eastAsia"/>
        </w:rPr>
        <w:t>一致</w:t>
      </w:r>
      <w:r w:rsidR="0046667C">
        <w:rPr>
          <w:rFonts w:hint="eastAsia"/>
        </w:rPr>
        <w:t>。</w:t>
      </w:r>
    </w:p>
    <w:p w14:paraId="4900A288" w14:textId="77777777" w:rsidR="00EF3C3D" w:rsidRDefault="00A448E5" w:rsidP="00EF3C3D">
      <w:pPr>
        <w:pStyle w:val="0"/>
        <w:ind w:firstLine="480"/>
      </w:pPr>
      <w:r>
        <w:rPr>
          <w:rFonts w:hint="eastAsia"/>
        </w:rPr>
        <w:t>2</w:t>
      </w:r>
      <w:r>
        <w:t>02210</w:t>
      </w:r>
      <w:r w:rsidR="003C3B55">
        <w:t>10</w:t>
      </w:r>
      <w:r>
        <w:rPr>
          <w:rFonts w:hint="eastAsia"/>
        </w:rPr>
        <w:t>更新：</w:t>
      </w:r>
      <w:r w:rsidR="00460F06">
        <w:rPr>
          <w:rFonts w:hint="eastAsia"/>
        </w:rPr>
        <w:t>该模板设置为学位论文的</w:t>
      </w:r>
      <w:r w:rsidR="009E1AE5">
        <w:rPr>
          <w:rFonts w:hint="eastAsia"/>
        </w:rPr>
        <w:t>“</w:t>
      </w:r>
      <w:r w:rsidR="00460F06">
        <w:rPr>
          <w:rFonts w:hint="eastAsia"/>
        </w:rPr>
        <w:t>电子版</w:t>
      </w:r>
      <w:r w:rsidR="009E1AE5">
        <w:rPr>
          <w:rFonts w:hint="eastAsia"/>
        </w:rPr>
        <w:t>”</w:t>
      </w:r>
      <w:r w:rsidR="00460F06">
        <w:rPr>
          <w:rFonts w:hint="eastAsia"/>
        </w:rPr>
        <w:t>，供大家</w:t>
      </w:r>
      <w:r w:rsidR="009E1AE5">
        <w:rPr>
          <w:rFonts w:hint="eastAsia"/>
        </w:rPr>
        <w:t>针对性修改为其他模板作</w:t>
      </w:r>
      <w:r w:rsidR="00460F06">
        <w:rPr>
          <w:rFonts w:hint="eastAsia"/>
        </w:rPr>
        <w:t>参考</w:t>
      </w:r>
      <w:r w:rsidR="000B1168">
        <w:rPr>
          <w:rFonts w:hint="eastAsia"/>
        </w:rPr>
        <w:t>。因为没有打印纸质的要求，故“页面设置”里</w:t>
      </w:r>
      <w:r>
        <w:rPr>
          <w:rFonts w:hint="eastAsia"/>
        </w:rPr>
        <w:t>不再设置装订线，即页面设置中“</w:t>
      </w:r>
      <w:r w:rsidRPr="00196DD3">
        <w:rPr>
          <w:rFonts w:hint="eastAsia"/>
        </w:rPr>
        <w:t>装订线：</w:t>
      </w:r>
      <w:r w:rsidRPr="00196DD3">
        <w:rPr>
          <w:rFonts w:hint="eastAsia"/>
        </w:rPr>
        <w:t>0cm</w:t>
      </w:r>
      <w:r>
        <w:rPr>
          <w:rFonts w:hint="eastAsia"/>
        </w:rPr>
        <w:t>”</w:t>
      </w:r>
      <w:r w:rsidR="005E2BBF">
        <w:rPr>
          <w:rFonts w:hint="eastAsia"/>
        </w:rPr>
        <w:t>。</w:t>
      </w:r>
    </w:p>
    <w:p w14:paraId="386828E1" w14:textId="77777777" w:rsidR="005026FA" w:rsidRPr="00196DD3" w:rsidRDefault="006272E9" w:rsidP="00EF3C3D">
      <w:pPr>
        <w:pStyle w:val="0"/>
        <w:ind w:firstLine="480"/>
      </w:pPr>
      <w:r>
        <w:t>20230216</w:t>
      </w:r>
      <w:r>
        <w:rPr>
          <w:rFonts w:hint="eastAsia"/>
        </w:rPr>
        <w:t>更新：实践发现设置装订线与否对纸质论文的观感影响</w:t>
      </w:r>
      <w:r w:rsidR="00623C88">
        <w:rPr>
          <w:rFonts w:hint="eastAsia"/>
        </w:rPr>
        <w:t>并</w:t>
      </w:r>
      <w:r>
        <w:rPr>
          <w:rFonts w:hint="eastAsia"/>
        </w:rPr>
        <w:t>不大，所以只要学校没有强制规定设置装订线，</w:t>
      </w:r>
      <w:r w:rsidR="006D7259">
        <w:rPr>
          <w:rFonts w:hint="eastAsia"/>
        </w:rPr>
        <w:t>感觉</w:t>
      </w:r>
      <w:r>
        <w:rPr>
          <w:rFonts w:hint="eastAsia"/>
        </w:rPr>
        <w:t>可以直接用“电子版”进行纸质</w:t>
      </w:r>
      <w:r w:rsidR="0059085A">
        <w:rPr>
          <w:rFonts w:hint="eastAsia"/>
        </w:rPr>
        <w:t>论文的</w:t>
      </w:r>
      <w:r>
        <w:rPr>
          <w:rFonts w:hint="eastAsia"/>
        </w:rPr>
        <w:t>打印。</w:t>
      </w:r>
    </w:p>
    <w:p w14:paraId="0EF501AE" w14:textId="77777777" w:rsidR="00196DD3" w:rsidRPr="00196DD3" w:rsidRDefault="00196DD3" w:rsidP="00C660C3">
      <w:pPr>
        <w:pStyle w:val="21-1"/>
        <w:spacing w:before="312"/>
      </w:pPr>
      <w:bookmarkStart w:id="14" w:name="_Ref105771593"/>
      <w:bookmarkStart w:id="15" w:name="_Toc106780570"/>
      <w:bookmarkStart w:id="16" w:name="_Toc129164588"/>
      <w:r w:rsidRPr="00196DD3">
        <w:rPr>
          <w:rFonts w:hint="eastAsia"/>
        </w:rPr>
        <w:lastRenderedPageBreak/>
        <w:t>学位论文内容及分节</w:t>
      </w:r>
      <w:bookmarkEnd w:id="14"/>
      <w:bookmarkEnd w:id="15"/>
      <w:bookmarkEnd w:id="16"/>
    </w:p>
    <w:p w14:paraId="684E1DB1" w14:textId="77777777" w:rsidR="00196DD3" w:rsidRPr="00196DD3" w:rsidRDefault="00ED0180" w:rsidP="002E4464">
      <w:pPr>
        <w:pStyle w:val="2Tab1-1"/>
      </w:pPr>
      <w:r>
        <w:rPr>
          <w:rFonts w:hint="eastAsia"/>
        </w:rPr>
        <w:t>C</w:t>
      </w:r>
      <w:r w:rsidR="00196DD3" w:rsidRPr="00196DD3">
        <w:t>ontents and subsections of dissertation</w:t>
      </w:r>
    </w:p>
    <w:tbl>
      <w:tblPr>
        <w:tblStyle w:val="af4"/>
        <w:tblW w:w="5000" w:type="pct"/>
        <w:jc w:val="center"/>
        <w:tblLook w:val="04A0" w:firstRow="1" w:lastRow="0" w:firstColumn="1" w:lastColumn="0" w:noHBand="0" w:noVBand="1"/>
      </w:tblPr>
      <w:tblGrid>
        <w:gridCol w:w="595"/>
        <w:gridCol w:w="4087"/>
        <w:gridCol w:w="4388"/>
      </w:tblGrid>
      <w:tr w:rsidR="00196DD3" w:rsidRPr="00196DD3" w14:paraId="7437F3DD" w14:textId="77777777" w:rsidTr="002A7DFD">
        <w:trPr>
          <w:cnfStyle w:val="100000000000" w:firstRow="1" w:lastRow="0" w:firstColumn="0" w:lastColumn="0" w:oddVBand="0" w:evenVBand="0" w:oddHBand="0" w:evenHBand="0" w:firstRowFirstColumn="0" w:firstRowLastColumn="0" w:lastRowFirstColumn="0" w:lastRowLastColumn="0"/>
          <w:jc w:val="center"/>
        </w:trPr>
        <w:tc>
          <w:tcPr>
            <w:tcW w:w="328" w:type="pct"/>
            <w:vAlign w:val="center"/>
          </w:tcPr>
          <w:p w14:paraId="17D5F2F5" w14:textId="77777777" w:rsidR="00196DD3" w:rsidRPr="006207FB" w:rsidRDefault="00196DD3" w:rsidP="006207FB">
            <w:pPr>
              <w:pStyle w:val="af5"/>
            </w:pPr>
            <w:r w:rsidRPr="006207FB">
              <w:rPr>
                <w:rFonts w:hint="eastAsia"/>
              </w:rPr>
              <w:t>节</w:t>
            </w:r>
          </w:p>
        </w:tc>
        <w:tc>
          <w:tcPr>
            <w:tcW w:w="2253" w:type="pct"/>
            <w:vAlign w:val="center"/>
          </w:tcPr>
          <w:p w14:paraId="05D66AD0" w14:textId="77777777" w:rsidR="00196DD3" w:rsidRPr="006207FB" w:rsidRDefault="00196DD3" w:rsidP="006207FB">
            <w:pPr>
              <w:pStyle w:val="af5"/>
            </w:pPr>
            <w:r w:rsidRPr="006207FB">
              <w:rPr>
                <w:rFonts w:hint="eastAsia"/>
              </w:rPr>
              <w:t>内容</w:t>
            </w:r>
          </w:p>
        </w:tc>
        <w:tc>
          <w:tcPr>
            <w:tcW w:w="2419" w:type="pct"/>
            <w:vAlign w:val="center"/>
          </w:tcPr>
          <w:p w14:paraId="0DCC5DD2" w14:textId="77777777" w:rsidR="00196DD3" w:rsidRPr="006207FB" w:rsidRDefault="00196DD3" w:rsidP="006207FB">
            <w:pPr>
              <w:pStyle w:val="af5"/>
            </w:pPr>
            <w:r w:rsidRPr="006207FB">
              <w:rPr>
                <w:rFonts w:hint="eastAsia"/>
              </w:rPr>
              <w:t>分节依据</w:t>
            </w:r>
          </w:p>
        </w:tc>
      </w:tr>
      <w:tr w:rsidR="00196DD3" w:rsidRPr="00196DD3" w14:paraId="79202837" w14:textId="77777777" w:rsidTr="002A7DFD">
        <w:trPr>
          <w:jc w:val="center"/>
        </w:trPr>
        <w:tc>
          <w:tcPr>
            <w:tcW w:w="328" w:type="pct"/>
            <w:tcBorders>
              <w:top w:val="single" w:sz="4" w:space="0" w:color="auto"/>
              <w:bottom w:val="single" w:sz="4" w:space="0" w:color="auto"/>
              <w:right w:val="nil"/>
            </w:tcBorders>
            <w:vAlign w:val="center"/>
          </w:tcPr>
          <w:p w14:paraId="2193566E" w14:textId="77777777" w:rsidR="00196DD3" w:rsidRPr="006207FB" w:rsidRDefault="00196DD3" w:rsidP="006207FB">
            <w:pPr>
              <w:pStyle w:val="af5"/>
            </w:pPr>
            <w:r w:rsidRPr="006207FB">
              <w:rPr>
                <w:rFonts w:hint="eastAsia"/>
              </w:rPr>
              <w:t>1</w:t>
            </w:r>
          </w:p>
        </w:tc>
        <w:tc>
          <w:tcPr>
            <w:tcW w:w="2253" w:type="pct"/>
            <w:tcBorders>
              <w:top w:val="single" w:sz="4" w:space="0" w:color="auto"/>
              <w:left w:val="nil"/>
              <w:bottom w:val="single" w:sz="4" w:space="0" w:color="auto"/>
              <w:right w:val="nil"/>
            </w:tcBorders>
            <w:vAlign w:val="center"/>
          </w:tcPr>
          <w:p w14:paraId="2C67783A" w14:textId="77777777" w:rsidR="00196DD3" w:rsidRPr="006207FB" w:rsidRDefault="00196DD3" w:rsidP="006207FB">
            <w:pPr>
              <w:pStyle w:val="af5"/>
            </w:pPr>
            <w:r w:rsidRPr="006207FB">
              <w:rPr>
                <w:rFonts w:hint="eastAsia"/>
              </w:rPr>
              <w:t>中文扉页</w:t>
            </w:r>
          </w:p>
          <w:p w14:paraId="187C20BD" w14:textId="77777777" w:rsidR="00196DD3" w:rsidRPr="006207FB" w:rsidRDefault="00196DD3" w:rsidP="006207FB">
            <w:pPr>
              <w:pStyle w:val="af5"/>
            </w:pPr>
            <w:r w:rsidRPr="006207FB">
              <w:rPr>
                <w:rFonts w:hint="eastAsia"/>
              </w:rPr>
              <w:t>英文扉页</w:t>
            </w:r>
          </w:p>
        </w:tc>
        <w:tc>
          <w:tcPr>
            <w:tcW w:w="2419" w:type="pct"/>
            <w:tcBorders>
              <w:top w:val="single" w:sz="4" w:space="0" w:color="auto"/>
              <w:left w:val="nil"/>
              <w:bottom w:val="single" w:sz="4" w:space="0" w:color="auto"/>
            </w:tcBorders>
            <w:vAlign w:val="center"/>
          </w:tcPr>
          <w:p w14:paraId="6D00BA10" w14:textId="77777777" w:rsidR="00196DD3" w:rsidRPr="006207FB" w:rsidRDefault="00196DD3" w:rsidP="006207FB">
            <w:pPr>
              <w:pStyle w:val="af5"/>
            </w:pPr>
            <w:r w:rsidRPr="006207FB">
              <w:rPr>
                <w:rFonts w:hint="eastAsia"/>
              </w:rPr>
              <w:t>无页眉页脚</w:t>
            </w:r>
          </w:p>
          <w:p w14:paraId="4FEEFBFC" w14:textId="77777777" w:rsidR="00196DD3" w:rsidRPr="006207FB" w:rsidRDefault="00196DD3" w:rsidP="006207FB">
            <w:pPr>
              <w:pStyle w:val="af5"/>
            </w:pPr>
            <w:r w:rsidRPr="006207FB">
              <w:rPr>
                <w:rFonts w:hint="eastAsia"/>
              </w:rPr>
              <w:t>页边距：上下</w:t>
            </w:r>
            <w:r w:rsidRPr="006207FB">
              <w:rPr>
                <w:rFonts w:hint="eastAsia"/>
              </w:rPr>
              <w:t>2</w:t>
            </w:r>
            <w:r w:rsidRPr="006207FB">
              <w:t>.54</w:t>
            </w:r>
            <w:r w:rsidRPr="006207FB">
              <w:rPr>
                <w:rFonts w:hint="eastAsia"/>
              </w:rPr>
              <w:t>cm</w:t>
            </w:r>
            <w:r w:rsidRPr="006207FB">
              <w:rPr>
                <w:rFonts w:hint="eastAsia"/>
              </w:rPr>
              <w:t>，左右</w:t>
            </w:r>
            <w:r w:rsidRPr="006207FB">
              <w:rPr>
                <w:rFonts w:hint="eastAsia"/>
              </w:rPr>
              <w:t>3</w:t>
            </w:r>
            <w:r w:rsidRPr="006207FB">
              <w:t>.17</w:t>
            </w:r>
            <w:r w:rsidRPr="006207FB">
              <w:rPr>
                <w:rFonts w:hint="eastAsia"/>
              </w:rPr>
              <w:t>cm</w:t>
            </w:r>
          </w:p>
          <w:p w14:paraId="1E45DC46" w14:textId="77777777" w:rsidR="00196DD3" w:rsidRPr="006207FB" w:rsidRDefault="00196DD3" w:rsidP="006207FB">
            <w:pPr>
              <w:pStyle w:val="af5"/>
            </w:pPr>
            <w:r w:rsidRPr="006207FB">
              <w:rPr>
                <w:rFonts w:hint="eastAsia"/>
              </w:rPr>
              <w:t>装订线：</w:t>
            </w:r>
            <w:r w:rsidRPr="006207FB">
              <w:rPr>
                <w:rFonts w:hint="eastAsia"/>
              </w:rPr>
              <w:t>0cm</w:t>
            </w:r>
          </w:p>
        </w:tc>
      </w:tr>
      <w:tr w:rsidR="00196DD3" w:rsidRPr="00196DD3" w14:paraId="080C06A1" w14:textId="77777777" w:rsidTr="002A7DFD">
        <w:trPr>
          <w:jc w:val="center"/>
        </w:trPr>
        <w:tc>
          <w:tcPr>
            <w:tcW w:w="328" w:type="pct"/>
            <w:tcBorders>
              <w:top w:val="single" w:sz="4" w:space="0" w:color="auto"/>
              <w:bottom w:val="single" w:sz="4" w:space="0" w:color="auto"/>
              <w:right w:val="nil"/>
            </w:tcBorders>
            <w:vAlign w:val="center"/>
          </w:tcPr>
          <w:p w14:paraId="61B3CE6C" w14:textId="77777777" w:rsidR="00196DD3" w:rsidRPr="006207FB" w:rsidRDefault="00196DD3" w:rsidP="006207FB">
            <w:pPr>
              <w:pStyle w:val="af5"/>
            </w:pPr>
            <w:r w:rsidRPr="006207FB">
              <w:rPr>
                <w:rFonts w:hint="eastAsia"/>
              </w:rPr>
              <w:t>2</w:t>
            </w:r>
          </w:p>
        </w:tc>
        <w:tc>
          <w:tcPr>
            <w:tcW w:w="2253" w:type="pct"/>
            <w:tcBorders>
              <w:top w:val="single" w:sz="4" w:space="0" w:color="auto"/>
              <w:left w:val="nil"/>
              <w:bottom w:val="single" w:sz="4" w:space="0" w:color="auto"/>
              <w:right w:val="nil"/>
            </w:tcBorders>
            <w:vAlign w:val="center"/>
          </w:tcPr>
          <w:p w14:paraId="4A02FC98" w14:textId="77777777" w:rsidR="00196DD3" w:rsidRPr="006207FB" w:rsidRDefault="00196DD3" w:rsidP="006207FB">
            <w:pPr>
              <w:pStyle w:val="af5"/>
            </w:pPr>
            <w:r w:rsidRPr="006207FB">
              <w:rPr>
                <w:rFonts w:hint="eastAsia"/>
              </w:rPr>
              <w:t>中文摘要</w:t>
            </w:r>
          </w:p>
          <w:p w14:paraId="6FA13A9E" w14:textId="77777777" w:rsidR="00196DD3" w:rsidRPr="006207FB" w:rsidRDefault="00196DD3" w:rsidP="006207FB">
            <w:pPr>
              <w:pStyle w:val="af5"/>
            </w:pPr>
            <w:r w:rsidRPr="006207FB">
              <w:rPr>
                <w:rFonts w:hint="eastAsia"/>
              </w:rPr>
              <w:t>英文摘要</w:t>
            </w:r>
          </w:p>
          <w:p w14:paraId="1752B2B7" w14:textId="77777777" w:rsidR="00196DD3" w:rsidRPr="006207FB" w:rsidRDefault="00196DD3" w:rsidP="006207FB">
            <w:pPr>
              <w:pStyle w:val="af5"/>
            </w:pPr>
            <w:r w:rsidRPr="006207FB">
              <w:rPr>
                <w:rFonts w:hint="eastAsia"/>
              </w:rPr>
              <w:t>目录</w:t>
            </w:r>
          </w:p>
          <w:p w14:paraId="5A9EDEEF" w14:textId="77777777" w:rsidR="00196DD3" w:rsidRPr="006207FB" w:rsidRDefault="00196DD3" w:rsidP="006207FB">
            <w:pPr>
              <w:pStyle w:val="af5"/>
            </w:pPr>
            <w:r w:rsidRPr="006207FB">
              <w:rPr>
                <w:rFonts w:hint="eastAsia"/>
              </w:rPr>
              <w:t>图录</w:t>
            </w:r>
          </w:p>
          <w:p w14:paraId="1BDB6978" w14:textId="77777777" w:rsidR="00196DD3" w:rsidRPr="006207FB" w:rsidRDefault="00196DD3" w:rsidP="006207FB">
            <w:pPr>
              <w:pStyle w:val="af5"/>
            </w:pPr>
            <w:r w:rsidRPr="006207FB">
              <w:rPr>
                <w:rFonts w:hint="eastAsia"/>
              </w:rPr>
              <w:t>表录</w:t>
            </w:r>
          </w:p>
        </w:tc>
        <w:tc>
          <w:tcPr>
            <w:tcW w:w="2419" w:type="pct"/>
            <w:tcBorders>
              <w:top w:val="single" w:sz="4" w:space="0" w:color="auto"/>
              <w:left w:val="nil"/>
              <w:bottom w:val="single" w:sz="4" w:space="0" w:color="auto"/>
            </w:tcBorders>
            <w:vAlign w:val="center"/>
          </w:tcPr>
          <w:p w14:paraId="4B69D09F" w14:textId="77777777" w:rsidR="00196DD3" w:rsidRPr="006207FB" w:rsidRDefault="00196DD3" w:rsidP="006207FB">
            <w:pPr>
              <w:pStyle w:val="af5"/>
            </w:pPr>
            <w:r w:rsidRPr="006207FB">
              <w:rPr>
                <w:rFonts w:hint="eastAsia"/>
              </w:rPr>
              <w:t>有页眉页脚</w:t>
            </w:r>
          </w:p>
          <w:p w14:paraId="35754E29" w14:textId="77777777" w:rsidR="00196DD3" w:rsidRPr="006207FB" w:rsidRDefault="00196DD3" w:rsidP="006207FB">
            <w:pPr>
              <w:pStyle w:val="af5"/>
            </w:pPr>
            <w:r w:rsidRPr="006207FB">
              <w:rPr>
                <w:rFonts w:hint="eastAsia"/>
              </w:rPr>
              <w:t>页边距：上</w:t>
            </w:r>
            <w:r w:rsidRPr="006207FB">
              <w:t>3.9</w:t>
            </w:r>
            <w:r w:rsidRPr="006207FB">
              <w:rPr>
                <w:rFonts w:hint="eastAsia"/>
              </w:rPr>
              <w:t>cm</w:t>
            </w:r>
            <w:r w:rsidRPr="006207FB">
              <w:rPr>
                <w:rFonts w:hint="eastAsia"/>
              </w:rPr>
              <w:t>，下</w:t>
            </w:r>
            <w:r w:rsidRPr="006207FB">
              <w:rPr>
                <w:rFonts w:hint="eastAsia"/>
              </w:rPr>
              <w:t>3</w:t>
            </w:r>
            <w:r w:rsidRPr="006207FB">
              <w:t>.8</w:t>
            </w:r>
            <w:r w:rsidRPr="006207FB">
              <w:rPr>
                <w:rFonts w:hint="eastAsia"/>
              </w:rPr>
              <w:t>cm</w:t>
            </w:r>
            <w:r w:rsidRPr="006207FB">
              <w:rPr>
                <w:rFonts w:hint="eastAsia"/>
              </w:rPr>
              <w:t>，左右</w:t>
            </w:r>
            <w:r w:rsidRPr="006207FB">
              <w:t>2.5</w:t>
            </w:r>
            <w:r w:rsidRPr="006207FB">
              <w:rPr>
                <w:rFonts w:hint="eastAsia"/>
              </w:rPr>
              <w:t>cm</w:t>
            </w:r>
          </w:p>
          <w:p w14:paraId="70445209" w14:textId="77777777" w:rsidR="00196DD3" w:rsidRPr="006207FB" w:rsidRDefault="00196DD3" w:rsidP="006207FB">
            <w:pPr>
              <w:pStyle w:val="af5"/>
            </w:pPr>
            <w:r w:rsidRPr="006207FB">
              <w:rPr>
                <w:rFonts w:hint="eastAsia"/>
              </w:rPr>
              <w:t>装订线</w:t>
            </w:r>
            <w:r w:rsidR="0008266D" w:rsidRPr="006207FB">
              <w:rPr>
                <w:rFonts w:hint="eastAsia"/>
              </w:rPr>
              <w:t>：</w:t>
            </w:r>
            <w:r w:rsidR="0008266D" w:rsidRPr="006207FB">
              <w:rPr>
                <w:rFonts w:hint="eastAsia"/>
              </w:rPr>
              <w:t>0cm</w:t>
            </w:r>
          </w:p>
        </w:tc>
      </w:tr>
      <w:tr w:rsidR="00196DD3" w:rsidRPr="00196DD3" w14:paraId="26D7AED4" w14:textId="77777777" w:rsidTr="002A7DFD">
        <w:trPr>
          <w:jc w:val="center"/>
        </w:trPr>
        <w:tc>
          <w:tcPr>
            <w:tcW w:w="328" w:type="pct"/>
            <w:tcBorders>
              <w:top w:val="single" w:sz="4" w:space="0" w:color="auto"/>
              <w:bottom w:val="single" w:sz="4" w:space="0" w:color="auto"/>
              <w:right w:val="nil"/>
            </w:tcBorders>
            <w:vAlign w:val="center"/>
          </w:tcPr>
          <w:p w14:paraId="5066FC92" w14:textId="77777777" w:rsidR="00196DD3" w:rsidRPr="006207FB" w:rsidRDefault="00196DD3" w:rsidP="006207FB">
            <w:pPr>
              <w:pStyle w:val="af5"/>
            </w:pPr>
            <w:r w:rsidRPr="006207FB">
              <w:rPr>
                <w:rFonts w:hint="eastAsia"/>
              </w:rPr>
              <w:t>3</w:t>
            </w:r>
          </w:p>
        </w:tc>
        <w:tc>
          <w:tcPr>
            <w:tcW w:w="2253" w:type="pct"/>
            <w:tcBorders>
              <w:top w:val="single" w:sz="4" w:space="0" w:color="auto"/>
              <w:left w:val="nil"/>
              <w:bottom w:val="single" w:sz="4" w:space="0" w:color="auto"/>
              <w:right w:val="nil"/>
            </w:tcBorders>
            <w:vAlign w:val="center"/>
          </w:tcPr>
          <w:p w14:paraId="19F43BB7" w14:textId="77777777" w:rsidR="00196DD3" w:rsidRPr="006207FB" w:rsidRDefault="00196DD3" w:rsidP="006207FB">
            <w:pPr>
              <w:pStyle w:val="af5"/>
            </w:pPr>
            <w:r w:rsidRPr="006207FB">
              <w:rPr>
                <w:rFonts w:hint="eastAsia"/>
              </w:rPr>
              <w:t>第一章</w:t>
            </w:r>
            <w:r w:rsidRPr="006207FB">
              <w:rPr>
                <w:rFonts w:hint="eastAsia"/>
              </w:rPr>
              <w:t xml:space="preserve"> </w:t>
            </w:r>
            <w:r w:rsidRPr="006207FB">
              <w:rPr>
                <w:rFonts w:hint="eastAsia"/>
              </w:rPr>
              <w:t>绪论——第</w:t>
            </w:r>
            <w:r w:rsidRPr="006207FB">
              <w:rPr>
                <w:rFonts w:hint="eastAsia"/>
              </w:rPr>
              <w:t>N</w:t>
            </w:r>
            <w:r w:rsidRPr="006207FB">
              <w:rPr>
                <w:rFonts w:hint="eastAsia"/>
              </w:rPr>
              <w:t>章</w:t>
            </w:r>
            <w:r w:rsidRPr="006207FB">
              <w:rPr>
                <w:rFonts w:hint="eastAsia"/>
              </w:rPr>
              <w:t xml:space="preserve"> </w:t>
            </w:r>
            <w:r w:rsidRPr="006207FB">
              <w:rPr>
                <w:rFonts w:hint="eastAsia"/>
              </w:rPr>
              <w:t>全文总结</w:t>
            </w:r>
          </w:p>
        </w:tc>
        <w:tc>
          <w:tcPr>
            <w:tcW w:w="2419" w:type="pct"/>
            <w:tcBorders>
              <w:top w:val="single" w:sz="4" w:space="0" w:color="auto"/>
              <w:left w:val="nil"/>
              <w:bottom w:val="single" w:sz="4" w:space="0" w:color="auto"/>
            </w:tcBorders>
            <w:vAlign w:val="center"/>
          </w:tcPr>
          <w:p w14:paraId="49A3AAAE" w14:textId="77777777" w:rsidR="00196DD3" w:rsidRPr="006207FB" w:rsidRDefault="00196DD3" w:rsidP="006207FB">
            <w:pPr>
              <w:pStyle w:val="af5"/>
            </w:pPr>
            <w:r w:rsidRPr="006207FB">
              <w:rPr>
                <w:rFonts w:hint="eastAsia"/>
              </w:rPr>
              <w:t>页眉页脚的设置和节</w:t>
            </w:r>
            <w:r w:rsidRPr="006207FB">
              <w:rPr>
                <w:rFonts w:hint="eastAsia"/>
              </w:rPr>
              <w:t>2</w:t>
            </w:r>
            <w:r w:rsidRPr="006207FB">
              <w:rPr>
                <w:rFonts w:hint="eastAsia"/>
              </w:rPr>
              <w:t>有不同</w:t>
            </w:r>
          </w:p>
        </w:tc>
      </w:tr>
      <w:tr w:rsidR="00196DD3" w:rsidRPr="00196DD3" w14:paraId="52F785B4" w14:textId="77777777" w:rsidTr="002A7DFD">
        <w:trPr>
          <w:jc w:val="center"/>
        </w:trPr>
        <w:tc>
          <w:tcPr>
            <w:tcW w:w="328" w:type="pct"/>
            <w:tcBorders>
              <w:top w:val="single" w:sz="4" w:space="0" w:color="auto"/>
              <w:bottom w:val="single" w:sz="12" w:space="0" w:color="auto"/>
              <w:right w:val="nil"/>
            </w:tcBorders>
            <w:vAlign w:val="center"/>
          </w:tcPr>
          <w:p w14:paraId="3B5AB7C8" w14:textId="77777777" w:rsidR="00196DD3" w:rsidRPr="006207FB" w:rsidRDefault="00196DD3" w:rsidP="006207FB">
            <w:pPr>
              <w:pStyle w:val="af5"/>
            </w:pPr>
            <w:r w:rsidRPr="006207FB">
              <w:rPr>
                <w:rFonts w:hint="eastAsia"/>
              </w:rPr>
              <w:t>4</w:t>
            </w:r>
          </w:p>
        </w:tc>
        <w:tc>
          <w:tcPr>
            <w:tcW w:w="2253" w:type="pct"/>
            <w:tcBorders>
              <w:top w:val="single" w:sz="4" w:space="0" w:color="auto"/>
              <w:left w:val="nil"/>
              <w:bottom w:val="single" w:sz="12" w:space="0" w:color="auto"/>
              <w:right w:val="nil"/>
            </w:tcBorders>
            <w:vAlign w:val="center"/>
          </w:tcPr>
          <w:p w14:paraId="22495969" w14:textId="77777777" w:rsidR="00196DD3" w:rsidRPr="006207FB" w:rsidRDefault="00196DD3" w:rsidP="006207FB">
            <w:pPr>
              <w:pStyle w:val="af5"/>
            </w:pPr>
            <w:r w:rsidRPr="006207FB">
              <w:rPr>
                <w:rFonts w:hint="eastAsia"/>
              </w:rPr>
              <w:t>参考文献</w:t>
            </w:r>
          </w:p>
          <w:p w14:paraId="72F7DE3E" w14:textId="77777777" w:rsidR="00196DD3" w:rsidRPr="006207FB" w:rsidRDefault="00196DD3" w:rsidP="006207FB">
            <w:pPr>
              <w:pStyle w:val="af5"/>
            </w:pPr>
            <w:bookmarkStart w:id="17" w:name="_Hlk105772432"/>
            <w:r w:rsidRPr="006207FB">
              <w:rPr>
                <w:rFonts w:hint="eastAsia"/>
              </w:rPr>
              <w:t>符号与标记（附录</w:t>
            </w:r>
            <w:r w:rsidRPr="006207FB">
              <w:rPr>
                <w:rFonts w:hint="eastAsia"/>
              </w:rPr>
              <w:t>1</w:t>
            </w:r>
            <w:r w:rsidRPr="006207FB">
              <w:rPr>
                <w:rFonts w:hint="eastAsia"/>
              </w:rPr>
              <w:t>）</w:t>
            </w:r>
          </w:p>
          <w:bookmarkEnd w:id="17"/>
          <w:p w14:paraId="2A15ED35" w14:textId="77777777" w:rsidR="00196DD3" w:rsidRPr="006207FB" w:rsidRDefault="00196DD3" w:rsidP="006207FB">
            <w:pPr>
              <w:pStyle w:val="af5"/>
            </w:pPr>
            <w:r w:rsidRPr="006207FB">
              <w:rPr>
                <w:rFonts w:hint="eastAsia"/>
              </w:rPr>
              <w:t>攻读学位期间</w:t>
            </w:r>
            <w:r w:rsidRPr="006207FB">
              <w:t>…</w:t>
            </w:r>
            <w:r w:rsidRPr="006207FB">
              <w:rPr>
                <w:rFonts w:hint="eastAsia"/>
              </w:rPr>
              <w:t>目录</w:t>
            </w:r>
          </w:p>
          <w:p w14:paraId="2639C753" w14:textId="77777777" w:rsidR="00196DD3" w:rsidRPr="006207FB" w:rsidRDefault="00196DD3" w:rsidP="006207FB">
            <w:pPr>
              <w:pStyle w:val="af5"/>
            </w:pPr>
            <w:r w:rsidRPr="006207FB">
              <w:rPr>
                <w:rFonts w:hint="eastAsia"/>
              </w:rPr>
              <w:t>致谢</w:t>
            </w:r>
          </w:p>
        </w:tc>
        <w:tc>
          <w:tcPr>
            <w:tcW w:w="2419" w:type="pct"/>
            <w:tcBorders>
              <w:top w:val="single" w:sz="4" w:space="0" w:color="auto"/>
              <w:left w:val="nil"/>
              <w:bottom w:val="single" w:sz="12" w:space="0" w:color="auto"/>
            </w:tcBorders>
            <w:vAlign w:val="center"/>
          </w:tcPr>
          <w:p w14:paraId="11A0700E" w14:textId="77777777" w:rsidR="00196DD3" w:rsidRPr="006207FB" w:rsidRDefault="00196DD3" w:rsidP="006207FB">
            <w:pPr>
              <w:pStyle w:val="af5"/>
            </w:pPr>
            <w:r w:rsidRPr="006207FB">
              <w:rPr>
                <w:rFonts w:hint="eastAsia"/>
              </w:rPr>
              <w:t>页眉页脚的设置和节</w:t>
            </w:r>
            <w:r w:rsidRPr="006207FB">
              <w:t>3</w:t>
            </w:r>
            <w:r w:rsidRPr="006207FB">
              <w:rPr>
                <w:rFonts w:hint="eastAsia"/>
              </w:rPr>
              <w:t>有不同</w:t>
            </w:r>
          </w:p>
        </w:tc>
      </w:tr>
    </w:tbl>
    <w:p w14:paraId="7CD12234" w14:textId="77777777" w:rsidR="00196DD3" w:rsidRPr="00196DD3" w:rsidRDefault="00196DD3" w:rsidP="005D57E9">
      <w:pPr>
        <w:pStyle w:val="0"/>
        <w:ind w:firstLine="480"/>
      </w:pPr>
    </w:p>
    <w:p w14:paraId="7E1A2098" w14:textId="77777777" w:rsidR="00196DD3" w:rsidRPr="00196DD3" w:rsidRDefault="00196DD3" w:rsidP="00C660C3">
      <w:pPr>
        <w:pStyle w:val="2"/>
      </w:pPr>
      <w:bookmarkStart w:id="18" w:name="_Toc107067838"/>
      <w:bookmarkStart w:id="19" w:name="_Toc129164555"/>
      <w:r w:rsidRPr="00196DD3">
        <w:rPr>
          <w:rFonts w:hint="eastAsia"/>
        </w:rPr>
        <w:t>应用样式</w:t>
      </w:r>
      <w:bookmarkEnd w:id="18"/>
      <w:bookmarkEnd w:id="19"/>
    </w:p>
    <w:p w14:paraId="4B61633A" w14:textId="77777777" w:rsidR="00196DD3" w:rsidRPr="00196DD3" w:rsidRDefault="00196DD3" w:rsidP="00FC4012">
      <w:pPr>
        <w:pStyle w:val="0"/>
        <w:ind w:firstLine="480"/>
      </w:pPr>
      <w:r w:rsidRPr="00196DD3">
        <w:rPr>
          <w:rFonts w:hint="eastAsia"/>
        </w:rPr>
        <w:t>标题和正文的使用均采用样式进行格式设置，样式在“开始”选项卡可见</w:t>
      </w:r>
      <w:r w:rsidR="00FC4012">
        <w:rPr>
          <w:rFonts w:hint="eastAsia"/>
        </w:rPr>
        <w:t>，</w:t>
      </w:r>
      <w:r w:rsidR="00FC4012" w:rsidRPr="00196DD3">
        <w:rPr>
          <w:rFonts w:hint="eastAsia"/>
        </w:rPr>
        <w:t>光标放置在需要应用样式的位置后，点击对应样式即可。</w:t>
      </w:r>
      <w:r w:rsidRPr="00196DD3">
        <w:rPr>
          <w:rFonts w:hint="eastAsia"/>
        </w:rPr>
        <w:t>其中正文的样式名称为“</w:t>
      </w:r>
      <w:r w:rsidRPr="00196DD3">
        <w:rPr>
          <w:rFonts w:hint="eastAsia"/>
        </w:rPr>
        <w:t>0</w:t>
      </w:r>
      <w:r w:rsidRPr="00196DD3">
        <w:t>_</w:t>
      </w:r>
      <w:r w:rsidRPr="00196DD3">
        <w:rPr>
          <w:rFonts w:hint="eastAsia"/>
        </w:rPr>
        <w:t>缩进正文”</w:t>
      </w:r>
      <w:r w:rsidR="009C73A5">
        <w:rPr>
          <w:rFonts w:hint="eastAsia"/>
        </w:rPr>
        <w:t>（注意和</w:t>
      </w:r>
      <w:r w:rsidR="0079481A">
        <w:t>W</w:t>
      </w:r>
      <w:r w:rsidR="009B09F4">
        <w:rPr>
          <w:rFonts w:hint="eastAsia"/>
        </w:rPr>
        <w:t>ord</w:t>
      </w:r>
      <w:r w:rsidR="009C73A5">
        <w:rPr>
          <w:rFonts w:hint="eastAsia"/>
        </w:rPr>
        <w:t>自带的“正文”样式</w:t>
      </w:r>
      <w:r w:rsidR="003B2E42">
        <w:rPr>
          <w:rFonts w:hint="eastAsia"/>
        </w:rPr>
        <w:t>做区分</w:t>
      </w:r>
      <w:r w:rsidR="009C73A5">
        <w:rPr>
          <w:rFonts w:hint="eastAsia"/>
        </w:rPr>
        <w:t>）</w:t>
      </w:r>
      <w:r w:rsidRPr="00196DD3">
        <w:rPr>
          <w:rFonts w:hint="eastAsia"/>
        </w:rPr>
        <w:t>，各级</w:t>
      </w:r>
      <w:r w:rsidR="005F566F">
        <w:rPr>
          <w:rFonts w:hint="eastAsia"/>
        </w:rPr>
        <w:t>章节</w:t>
      </w:r>
      <w:r w:rsidRPr="00196DD3">
        <w:rPr>
          <w:rFonts w:hint="eastAsia"/>
        </w:rPr>
        <w:t>标题名称依次命名为“标题</w:t>
      </w:r>
      <w:r w:rsidRPr="00196DD3">
        <w:rPr>
          <w:rFonts w:hint="eastAsia"/>
        </w:rPr>
        <w:t>1</w:t>
      </w:r>
      <w:r w:rsidRPr="00196DD3">
        <w:t>-3</w:t>
      </w:r>
      <w:r w:rsidRPr="00196DD3">
        <w:rPr>
          <w:rFonts w:hint="eastAsia"/>
        </w:rPr>
        <w:t>”</w:t>
      </w:r>
      <w:r w:rsidR="001C7823">
        <w:rPr>
          <w:rFonts w:hint="eastAsia"/>
        </w:rPr>
        <w:t>，</w:t>
      </w:r>
      <w:r w:rsidR="005F566F">
        <w:rPr>
          <w:rFonts w:hint="eastAsia"/>
        </w:rPr>
        <w:t>摘要和目录等标题应用了“三号标题”样式，</w:t>
      </w:r>
      <w:r w:rsidR="001C7823">
        <w:rPr>
          <w:rFonts w:hint="eastAsia"/>
        </w:rPr>
        <w:t>“</w:t>
      </w:r>
      <w:r w:rsidR="001C7823">
        <w:rPr>
          <w:rFonts w:hint="eastAsia"/>
        </w:rPr>
        <w:t>1</w:t>
      </w:r>
      <w:r w:rsidR="001C7823">
        <w:t>_</w:t>
      </w:r>
      <w:r w:rsidR="001C7823">
        <w:rPr>
          <w:rFonts w:hint="eastAsia"/>
        </w:rPr>
        <w:t>图</w:t>
      </w:r>
      <w:r w:rsidR="001C7823">
        <w:rPr>
          <w:rFonts w:hint="eastAsia"/>
        </w:rPr>
        <w:t>1</w:t>
      </w:r>
      <w:r w:rsidR="001C7823">
        <w:t>-1</w:t>
      </w:r>
      <w:r w:rsidR="001C7823">
        <w:rPr>
          <w:rFonts w:hint="eastAsia"/>
        </w:rPr>
        <w:t>”和“</w:t>
      </w:r>
      <w:r w:rsidR="001C7823">
        <w:rPr>
          <w:rFonts w:hint="eastAsia"/>
        </w:rPr>
        <w:t>1</w:t>
      </w:r>
      <w:r w:rsidR="001C7823">
        <w:t>_</w:t>
      </w:r>
      <w:r w:rsidR="001C7823">
        <w:rPr>
          <w:rFonts w:hint="eastAsia"/>
        </w:rPr>
        <w:t>Fig</w:t>
      </w:r>
      <w:r w:rsidR="001C7823">
        <w:t>.1-1</w:t>
      </w:r>
      <w:r w:rsidR="001C7823">
        <w:rPr>
          <w:rFonts w:hint="eastAsia"/>
        </w:rPr>
        <w:t>”</w:t>
      </w:r>
      <w:r w:rsidR="001A405D">
        <w:rPr>
          <w:rFonts w:hint="eastAsia"/>
        </w:rPr>
        <w:t>分别用于</w:t>
      </w:r>
      <w:r w:rsidR="00A25E6D">
        <w:rPr>
          <w:rFonts w:hint="eastAsia"/>
        </w:rPr>
        <w:t>中英文图名</w:t>
      </w:r>
      <w:r w:rsidR="001A405D">
        <w:rPr>
          <w:rFonts w:hint="eastAsia"/>
        </w:rPr>
        <w:t>，</w:t>
      </w:r>
      <w:r w:rsidR="00A25E6D">
        <w:rPr>
          <w:rFonts w:hint="eastAsia"/>
        </w:rPr>
        <w:t>“</w:t>
      </w:r>
      <w:r w:rsidR="00A25E6D">
        <w:t>2_</w:t>
      </w:r>
      <w:r w:rsidR="00A25E6D">
        <w:rPr>
          <w:rFonts w:hint="eastAsia"/>
        </w:rPr>
        <w:t>表</w:t>
      </w:r>
      <w:r w:rsidR="00A25E6D">
        <w:rPr>
          <w:rFonts w:hint="eastAsia"/>
        </w:rPr>
        <w:t>1</w:t>
      </w:r>
      <w:r w:rsidR="00A25E6D">
        <w:t>-1</w:t>
      </w:r>
      <w:r w:rsidR="00A25E6D">
        <w:rPr>
          <w:rFonts w:hint="eastAsia"/>
        </w:rPr>
        <w:t>”和“</w:t>
      </w:r>
      <w:r w:rsidR="00A25E6D">
        <w:t>2_</w:t>
      </w:r>
      <w:r w:rsidR="00A25E6D">
        <w:rPr>
          <w:rFonts w:hint="eastAsia"/>
        </w:rPr>
        <w:t>Tab</w:t>
      </w:r>
      <w:r w:rsidR="00A25E6D">
        <w:t>.1-1</w:t>
      </w:r>
      <w:r w:rsidR="00A25E6D">
        <w:rPr>
          <w:rFonts w:hint="eastAsia"/>
        </w:rPr>
        <w:t>”分别用于中英文</w:t>
      </w:r>
      <w:r w:rsidR="00137B02">
        <w:rPr>
          <w:rFonts w:hint="eastAsia"/>
        </w:rPr>
        <w:t>表</w:t>
      </w:r>
      <w:r w:rsidR="00A25E6D">
        <w:rPr>
          <w:rFonts w:hint="eastAsia"/>
        </w:rPr>
        <w:t>名</w:t>
      </w:r>
      <w:r w:rsidR="005F566F">
        <w:rPr>
          <w:rFonts w:hint="eastAsia"/>
        </w:rPr>
        <w:t>，“居中”用于图片</w:t>
      </w:r>
      <w:r w:rsidR="006064F5">
        <w:rPr>
          <w:rFonts w:hint="eastAsia"/>
        </w:rPr>
        <w:t>和表格内容</w:t>
      </w:r>
      <w:r w:rsidR="005F566F">
        <w:rPr>
          <w:rFonts w:hint="eastAsia"/>
        </w:rPr>
        <w:t>的居中排版，“段前</w:t>
      </w:r>
      <w:r w:rsidR="005F566F">
        <w:rPr>
          <w:rFonts w:hint="eastAsia"/>
        </w:rPr>
        <w:t>2</w:t>
      </w:r>
      <w:r w:rsidR="005F566F">
        <w:t>4</w:t>
      </w:r>
      <w:r w:rsidR="005F566F">
        <w:rPr>
          <w:rFonts w:hint="eastAsia"/>
        </w:rPr>
        <w:t>磅”用于</w:t>
      </w:r>
      <w:r w:rsidR="00FE70D3">
        <w:rPr>
          <w:rFonts w:hint="eastAsia"/>
        </w:rPr>
        <w:t>章节</w:t>
      </w:r>
      <w:r w:rsidR="005F566F">
        <w:rPr>
          <w:rFonts w:hint="eastAsia"/>
        </w:rPr>
        <w:t>标题的段前</w:t>
      </w:r>
      <w:r w:rsidR="005F566F">
        <w:rPr>
          <w:rFonts w:hint="eastAsia"/>
        </w:rPr>
        <w:t>2</w:t>
      </w:r>
      <w:r w:rsidR="005F566F">
        <w:t>4</w:t>
      </w:r>
      <w:r w:rsidR="005F566F">
        <w:rPr>
          <w:rFonts w:hint="eastAsia"/>
        </w:rPr>
        <w:t>磅设置</w:t>
      </w:r>
      <w:r w:rsidR="00FC4012">
        <w:rPr>
          <w:rFonts w:hint="eastAsia"/>
        </w:rPr>
        <w:t>，如</w:t>
      </w:r>
      <w:r w:rsidR="00403FA5">
        <w:fldChar w:fldCharType="begin"/>
      </w:r>
      <w:r w:rsidR="00403FA5">
        <w:instrText xml:space="preserve"> </w:instrText>
      </w:r>
      <w:r w:rsidR="00403FA5">
        <w:rPr>
          <w:rFonts w:hint="eastAsia"/>
        </w:rPr>
        <w:instrText>REF _Ref129111221 \r \h</w:instrText>
      </w:r>
      <w:r w:rsidR="00403FA5">
        <w:instrText xml:space="preserve"> </w:instrText>
      </w:r>
      <w:r w:rsidR="00403FA5">
        <w:fldChar w:fldCharType="separate"/>
      </w:r>
      <w:r w:rsidR="00944AC6">
        <w:rPr>
          <w:rFonts w:hint="eastAsia"/>
        </w:rPr>
        <w:t>表</w:t>
      </w:r>
      <w:r w:rsidR="00944AC6">
        <w:rPr>
          <w:rFonts w:hint="eastAsia"/>
        </w:rPr>
        <w:t>2-2</w:t>
      </w:r>
      <w:r w:rsidR="00403FA5">
        <w:fldChar w:fldCharType="end"/>
      </w:r>
      <w:r w:rsidR="00FC4012">
        <w:rPr>
          <w:rFonts w:hint="eastAsia"/>
        </w:rPr>
        <w:t>所示</w:t>
      </w:r>
      <w:r w:rsidR="005F566F">
        <w:rPr>
          <w:rFonts w:hint="eastAsia"/>
        </w:rPr>
        <w:t>。</w:t>
      </w:r>
    </w:p>
    <w:p w14:paraId="72287338" w14:textId="77777777" w:rsidR="00580069" w:rsidRDefault="00196DD3" w:rsidP="00580069">
      <w:pPr>
        <w:pStyle w:val="0"/>
        <w:ind w:firstLine="480"/>
      </w:pPr>
      <w:r w:rsidRPr="00196DD3">
        <w:rPr>
          <w:rFonts w:hint="eastAsia"/>
        </w:rPr>
        <w:t>可以选择点击“样式”栏右下角的角标将样式纵向显示，方便样式的查看和应用。</w:t>
      </w:r>
    </w:p>
    <w:p w14:paraId="14D932AB" w14:textId="77777777" w:rsidR="00FC4012" w:rsidRDefault="00FC4012" w:rsidP="00FC4012">
      <w:pPr>
        <w:pStyle w:val="21-1"/>
        <w:spacing w:before="312"/>
      </w:pPr>
      <w:bookmarkStart w:id="20" w:name="_Ref129111221"/>
      <w:bookmarkStart w:id="21" w:name="_Toc129164589"/>
      <w:r>
        <w:rPr>
          <w:rFonts w:hint="eastAsia"/>
        </w:rPr>
        <w:t>模板里应用的样式</w:t>
      </w:r>
      <w:bookmarkEnd w:id="20"/>
      <w:bookmarkEnd w:id="21"/>
    </w:p>
    <w:tbl>
      <w:tblPr>
        <w:tblStyle w:val="af4"/>
        <w:tblW w:w="5002" w:type="pct"/>
        <w:tblLook w:val="04A0" w:firstRow="1" w:lastRow="0" w:firstColumn="1" w:lastColumn="0" w:noHBand="0" w:noVBand="1"/>
      </w:tblPr>
      <w:tblGrid>
        <w:gridCol w:w="1845"/>
        <w:gridCol w:w="3118"/>
        <w:gridCol w:w="1844"/>
        <w:gridCol w:w="2267"/>
      </w:tblGrid>
      <w:tr w:rsidR="00FC4012" w14:paraId="134D6C66" w14:textId="77777777" w:rsidTr="00FC4012">
        <w:trPr>
          <w:cnfStyle w:val="100000000000" w:firstRow="1" w:lastRow="0" w:firstColumn="0" w:lastColumn="0" w:oddVBand="0" w:evenVBand="0" w:oddHBand="0" w:evenHBand="0" w:firstRowFirstColumn="0" w:firstRowLastColumn="0" w:lastRowFirstColumn="0" w:lastRowLastColumn="0"/>
        </w:trPr>
        <w:tc>
          <w:tcPr>
            <w:tcW w:w="1017" w:type="pct"/>
          </w:tcPr>
          <w:p w14:paraId="6B797F65" w14:textId="77777777" w:rsidR="00FC4012" w:rsidRDefault="00FC4012" w:rsidP="00FC4012">
            <w:pPr>
              <w:pStyle w:val="af5"/>
            </w:pPr>
            <w:r>
              <w:rPr>
                <w:rFonts w:hint="eastAsia"/>
              </w:rPr>
              <w:t>样式名称</w:t>
            </w:r>
          </w:p>
        </w:tc>
        <w:tc>
          <w:tcPr>
            <w:tcW w:w="1718" w:type="pct"/>
          </w:tcPr>
          <w:p w14:paraId="2F192527" w14:textId="77777777" w:rsidR="00FC4012" w:rsidRDefault="00FC4012" w:rsidP="00FC4012">
            <w:pPr>
              <w:pStyle w:val="af5"/>
            </w:pPr>
            <w:r w:rsidRPr="00FC4012">
              <w:rPr>
                <w:rFonts w:hint="eastAsia"/>
              </w:rPr>
              <w:t>用途</w:t>
            </w:r>
          </w:p>
        </w:tc>
        <w:tc>
          <w:tcPr>
            <w:tcW w:w="1016" w:type="pct"/>
          </w:tcPr>
          <w:p w14:paraId="72B30C87" w14:textId="77777777" w:rsidR="00FC4012" w:rsidRDefault="00FC4012" w:rsidP="00FC4012">
            <w:pPr>
              <w:pStyle w:val="af5"/>
            </w:pPr>
            <w:r>
              <w:rPr>
                <w:rFonts w:hint="eastAsia"/>
              </w:rPr>
              <w:t>样式名称</w:t>
            </w:r>
          </w:p>
        </w:tc>
        <w:tc>
          <w:tcPr>
            <w:tcW w:w="1250" w:type="pct"/>
          </w:tcPr>
          <w:p w14:paraId="59F47C32" w14:textId="77777777" w:rsidR="00FC4012" w:rsidRDefault="00FC4012" w:rsidP="00FC4012">
            <w:pPr>
              <w:pStyle w:val="af5"/>
            </w:pPr>
            <w:r w:rsidRPr="00FC4012">
              <w:rPr>
                <w:rFonts w:hint="eastAsia"/>
              </w:rPr>
              <w:t>用途</w:t>
            </w:r>
          </w:p>
        </w:tc>
      </w:tr>
      <w:tr w:rsidR="00FC4012" w14:paraId="77DD96F3" w14:textId="77777777" w:rsidTr="00FC4012">
        <w:tc>
          <w:tcPr>
            <w:tcW w:w="1017" w:type="pct"/>
          </w:tcPr>
          <w:p w14:paraId="1C443D8E" w14:textId="77777777" w:rsidR="00FC4012" w:rsidRDefault="00FC4012" w:rsidP="00FC4012">
            <w:pPr>
              <w:pStyle w:val="af5"/>
            </w:pPr>
            <w:r w:rsidRPr="00FC4012">
              <w:rPr>
                <w:rFonts w:hint="eastAsia"/>
              </w:rPr>
              <w:t>0_</w:t>
            </w:r>
            <w:r w:rsidRPr="00FC4012">
              <w:rPr>
                <w:rFonts w:hint="eastAsia"/>
              </w:rPr>
              <w:t>缩进正文</w:t>
            </w:r>
          </w:p>
        </w:tc>
        <w:tc>
          <w:tcPr>
            <w:tcW w:w="1718" w:type="pct"/>
          </w:tcPr>
          <w:p w14:paraId="00FA226B" w14:textId="77777777" w:rsidR="00FC4012" w:rsidRDefault="00FC4012" w:rsidP="00FC4012">
            <w:pPr>
              <w:pStyle w:val="af5"/>
            </w:pPr>
            <w:r w:rsidRPr="00FC4012">
              <w:rPr>
                <w:rFonts w:hint="eastAsia"/>
              </w:rPr>
              <w:t>正文</w:t>
            </w:r>
            <w:r>
              <w:rPr>
                <w:rFonts w:hint="eastAsia"/>
              </w:rPr>
              <w:t>的</w:t>
            </w:r>
            <w:r w:rsidRPr="00FC4012">
              <w:rPr>
                <w:rFonts w:hint="eastAsia"/>
              </w:rPr>
              <w:t>排版</w:t>
            </w:r>
          </w:p>
        </w:tc>
        <w:tc>
          <w:tcPr>
            <w:tcW w:w="1016" w:type="pct"/>
          </w:tcPr>
          <w:p w14:paraId="17070E55" w14:textId="77777777" w:rsidR="00FC4012" w:rsidRDefault="00FC4012" w:rsidP="00FC4012">
            <w:pPr>
              <w:pStyle w:val="af5"/>
            </w:pPr>
            <w:r w:rsidRPr="00FC4012">
              <w:rPr>
                <w:rFonts w:hint="eastAsia"/>
              </w:rPr>
              <w:t>1_</w:t>
            </w:r>
            <w:r w:rsidRPr="00FC4012">
              <w:rPr>
                <w:rFonts w:hint="eastAsia"/>
              </w:rPr>
              <w:t>图</w:t>
            </w:r>
            <w:r w:rsidRPr="00FC4012">
              <w:rPr>
                <w:rFonts w:hint="eastAsia"/>
              </w:rPr>
              <w:t>1-1</w:t>
            </w:r>
          </w:p>
        </w:tc>
        <w:tc>
          <w:tcPr>
            <w:tcW w:w="1250" w:type="pct"/>
          </w:tcPr>
          <w:p w14:paraId="04BD93D9" w14:textId="77777777" w:rsidR="00FC4012" w:rsidRDefault="00FC4012" w:rsidP="00FC4012">
            <w:pPr>
              <w:pStyle w:val="af5"/>
            </w:pPr>
            <w:r w:rsidRPr="00FC4012">
              <w:rPr>
                <w:rFonts w:hint="eastAsia"/>
              </w:rPr>
              <w:t>中文图名</w:t>
            </w:r>
          </w:p>
        </w:tc>
      </w:tr>
      <w:tr w:rsidR="00FC4012" w14:paraId="29A6891F" w14:textId="77777777" w:rsidTr="00FC4012">
        <w:tc>
          <w:tcPr>
            <w:tcW w:w="1017" w:type="pct"/>
          </w:tcPr>
          <w:p w14:paraId="0AF4E9CB" w14:textId="77777777" w:rsidR="00FC4012" w:rsidRDefault="00FC4012" w:rsidP="00FC4012">
            <w:pPr>
              <w:pStyle w:val="af5"/>
            </w:pPr>
            <w:r>
              <w:rPr>
                <w:rFonts w:hint="eastAsia"/>
              </w:rPr>
              <w:t>标题</w:t>
            </w:r>
            <w:r>
              <w:rPr>
                <w:rFonts w:hint="eastAsia"/>
              </w:rPr>
              <w:t xml:space="preserve"> </w:t>
            </w:r>
            <w:r>
              <w:t>1-3</w:t>
            </w:r>
          </w:p>
        </w:tc>
        <w:tc>
          <w:tcPr>
            <w:tcW w:w="1718" w:type="pct"/>
          </w:tcPr>
          <w:p w14:paraId="70B9D634" w14:textId="77777777" w:rsidR="00FC4012" w:rsidRDefault="005D7C29" w:rsidP="00FC4012">
            <w:pPr>
              <w:pStyle w:val="af5"/>
            </w:pPr>
            <w:r>
              <w:rPr>
                <w:rFonts w:hint="eastAsia"/>
              </w:rPr>
              <w:t>一、二、</w:t>
            </w:r>
            <w:r w:rsidR="00FC4012">
              <w:rPr>
                <w:rFonts w:hint="eastAsia"/>
              </w:rPr>
              <w:t>三级标题</w:t>
            </w:r>
          </w:p>
        </w:tc>
        <w:tc>
          <w:tcPr>
            <w:tcW w:w="1016" w:type="pct"/>
          </w:tcPr>
          <w:p w14:paraId="245B7158" w14:textId="77777777" w:rsidR="00FC4012" w:rsidRDefault="00FC4012" w:rsidP="00FC4012">
            <w:pPr>
              <w:pStyle w:val="af5"/>
            </w:pPr>
            <w:r w:rsidRPr="00FC4012">
              <w:t>1_Fig.1-1</w:t>
            </w:r>
          </w:p>
        </w:tc>
        <w:tc>
          <w:tcPr>
            <w:tcW w:w="1250" w:type="pct"/>
          </w:tcPr>
          <w:p w14:paraId="6317F889" w14:textId="77777777" w:rsidR="00FC4012" w:rsidRDefault="00FC4012" w:rsidP="00FC4012">
            <w:pPr>
              <w:pStyle w:val="af5"/>
            </w:pPr>
            <w:r>
              <w:rPr>
                <w:rFonts w:hint="eastAsia"/>
              </w:rPr>
              <w:t>英文图名</w:t>
            </w:r>
          </w:p>
        </w:tc>
      </w:tr>
      <w:tr w:rsidR="00FC4012" w14:paraId="7C813435" w14:textId="77777777" w:rsidTr="00FC4012">
        <w:tc>
          <w:tcPr>
            <w:tcW w:w="1017" w:type="pct"/>
          </w:tcPr>
          <w:p w14:paraId="74E72C92" w14:textId="77777777" w:rsidR="00FC4012" w:rsidRDefault="00FC4012" w:rsidP="00FC4012">
            <w:pPr>
              <w:pStyle w:val="af5"/>
            </w:pPr>
            <w:r>
              <w:rPr>
                <w:rFonts w:hint="eastAsia"/>
              </w:rPr>
              <w:t>三号标题</w:t>
            </w:r>
          </w:p>
        </w:tc>
        <w:tc>
          <w:tcPr>
            <w:tcW w:w="1718" w:type="pct"/>
          </w:tcPr>
          <w:p w14:paraId="63A5D3B9" w14:textId="77777777" w:rsidR="00FC4012" w:rsidRDefault="00FC4012" w:rsidP="00FC4012">
            <w:pPr>
              <w:pStyle w:val="af5"/>
            </w:pPr>
            <w:r w:rsidRPr="00FC4012">
              <w:rPr>
                <w:rFonts w:hint="eastAsia"/>
              </w:rPr>
              <w:t>“绪论”</w:t>
            </w:r>
            <w:r>
              <w:rPr>
                <w:rFonts w:hint="eastAsia"/>
              </w:rPr>
              <w:t>“目录”等</w:t>
            </w:r>
          </w:p>
        </w:tc>
        <w:tc>
          <w:tcPr>
            <w:tcW w:w="1016" w:type="pct"/>
          </w:tcPr>
          <w:p w14:paraId="6BB8559E" w14:textId="77777777" w:rsidR="00FC4012" w:rsidRDefault="00FC4012" w:rsidP="00FC4012">
            <w:pPr>
              <w:pStyle w:val="af5"/>
            </w:pPr>
            <w:r w:rsidRPr="00FC4012">
              <w:rPr>
                <w:rFonts w:hint="eastAsia"/>
              </w:rPr>
              <w:t>2_</w:t>
            </w:r>
            <w:r w:rsidRPr="00FC4012">
              <w:rPr>
                <w:rFonts w:hint="eastAsia"/>
              </w:rPr>
              <w:t>表</w:t>
            </w:r>
            <w:r w:rsidRPr="00FC4012">
              <w:rPr>
                <w:rFonts w:hint="eastAsia"/>
              </w:rPr>
              <w:t>1-1</w:t>
            </w:r>
          </w:p>
        </w:tc>
        <w:tc>
          <w:tcPr>
            <w:tcW w:w="1250" w:type="pct"/>
          </w:tcPr>
          <w:p w14:paraId="19B98071" w14:textId="77777777" w:rsidR="00FC4012" w:rsidRDefault="00FC4012" w:rsidP="00FC4012">
            <w:pPr>
              <w:pStyle w:val="af5"/>
            </w:pPr>
            <w:r>
              <w:rPr>
                <w:rFonts w:hint="eastAsia"/>
              </w:rPr>
              <w:t>中文表名</w:t>
            </w:r>
          </w:p>
        </w:tc>
      </w:tr>
      <w:tr w:rsidR="00FC4012" w14:paraId="79EA1E20" w14:textId="77777777" w:rsidTr="00FC4012">
        <w:tc>
          <w:tcPr>
            <w:tcW w:w="1017" w:type="pct"/>
          </w:tcPr>
          <w:p w14:paraId="03BCC833" w14:textId="77777777" w:rsidR="00FC4012" w:rsidRDefault="00FC4012" w:rsidP="00FC4012">
            <w:pPr>
              <w:pStyle w:val="af5"/>
            </w:pPr>
            <w:r w:rsidRPr="00FC4012">
              <w:rPr>
                <w:rFonts w:hint="eastAsia"/>
              </w:rPr>
              <w:t>段前</w:t>
            </w:r>
            <w:r w:rsidRPr="00FC4012">
              <w:rPr>
                <w:rFonts w:hint="eastAsia"/>
              </w:rPr>
              <w:t>24</w:t>
            </w:r>
            <w:r w:rsidRPr="00FC4012">
              <w:rPr>
                <w:rFonts w:hint="eastAsia"/>
              </w:rPr>
              <w:t>磅</w:t>
            </w:r>
          </w:p>
        </w:tc>
        <w:tc>
          <w:tcPr>
            <w:tcW w:w="1718" w:type="pct"/>
          </w:tcPr>
          <w:p w14:paraId="7C58F237" w14:textId="77777777" w:rsidR="00FC4012" w:rsidRDefault="00FC4012" w:rsidP="00FC4012">
            <w:pPr>
              <w:pStyle w:val="af5"/>
            </w:pPr>
            <w:r>
              <w:rPr>
                <w:rFonts w:hint="eastAsia"/>
              </w:rPr>
              <w:t>设置</w:t>
            </w:r>
            <w:r w:rsidR="00FE70D3">
              <w:rPr>
                <w:rFonts w:hint="eastAsia"/>
              </w:rPr>
              <w:t>章节</w:t>
            </w:r>
            <w:r w:rsidRPr="00FC4012">
              <w:rPr>
                <w:rFonts w:hint="eastAsia"/>
              </w:rPr>
              <w:t>标题的段前磅数</w:t>
            </w:r>
          </w:p>
        </w:tc>
        <w:tc>
          <w:tcPr>
            <w:tcW w:w="1016" w:type="pct"/>
          </w:tcPr>
          <w:p w14:paraId="7B510FD4" w14:textId="77777777" w:rsidR="00FC4012" w:rsidRDefault="00FC4012" w:rsidP="00FC4012">
            <w:pPr>
              <w:pStyle w:val="af5"/>
            </w:pPr>
            <w:r w:rsidRPr="00FC4012">
              <w:t>2_Tab.1-1</w:t>
            </w:r>
          </w:p>
        </w:tc>
        <w:tc>
          <w:tcPr>
            <w:tcW w:w="1250" w:type="pct"/>
          </w:tcPr>
          <w:p w14:paraId="6FD92EED" w14:textId="77777777" w:rsidR="00FC4012" w:rsidRDefault="00FC4012" w:rsidP="00FC4012">
            <w:pPr>
              <w:pStyle w:val="af5"/>
            </w:pPr>
            <w:r>
              <w:rPr>
                <w:rFonts w:hint="eastAsia"/>
              </w:rPr>
              <w:t>英文表名</w:t>
            </w:r>
          </w:p>
        </w:tc>
      </w:tr>
      <w:tr w:rsidR="00FC4012" w14:paraId="1F155D1E" w14:textId="77777777" w:rsidTr="00FC4012">
        <w:tc>
          <w:tcPr>
            <w:tcW w:w="1017" w:type="pct"/>
          </w:tcPr>
          <w:p w14:paraId="25929E59" w14:textId="77777777" w:rsidR="00FC4012" w:rsidRDefault="00FC4012" w:rsidP="00FC4012">
            <w:pPr>
              <w:pStyle w:val="af5"/>
            </w:pPr>
            <w:r>
              <w:rPr>
                <w:rFonts w:hint="eastAsia"/>
              </w:rPr>
              <w:t>居中</w:t>
            </w:r>
          </w:p>
        </w:tc>
        <w:tc>
          <w:tcPr>
            <w:tcW w:w="1718" w:type="pct"/>
          </w:tcPr>
          <w:p w14:paraId="04D18564" w14:textId="77777777" w:rsidR="00FC4012" w:rsidRDefault="00FC4012" w:rsidP="00FC4012">
            <w:pPr>
              <w:pStyle w:val="af5"/>
            </w:pPr>
            <w:r>
              <w:rPr>
                <w:rFonts w:hint="eastAsia"/>
              </w:rPr>
              <w:t>图片及表格内容的居中排版</w:t>
            </w:r>
          </w:p>
        </w:tc>
        <w:tc>
          <w:tcPr>
            <w:tcW w:w="1016" w:type="pct"/>
          </w:tcPr>
          <w:p w14:paraId="74F7049F" w14:textId="77777777" w:rsidR="00FC4012" w:rsidRDefault="00FC4012" w:rsidP="00FC4012">
            <w:pPr>
              <w:pStyle w:val="af5"/>
            </w:pPr>
            <w:r>
              <w:rPr>
                <w:rFonts w:hint="eastAsia"/>
              </w:rPr>
              <w:t>公式</w:t>
            </w:r>
          </w:p>
        </w:tc>
        <w:tc>
          <w:tcPr>
            <w:tcW w:w="1250" w:type="pct"/>
          </w:tcPr>
          <w:p w14:paraId="437949EA" w14:textId="77777777" w:rsidR="00FC4012" w:rsidRDefault="00FC4012" w:rsidP="00FC4012">
            <w:pPr>
              <w:pStyle w:val="af5"/>
            </w:pPr>
            <w:r>
              <w:rPr>
                <w:rFonts w:hint="eastAsia"/>
              </w:rPr>
              <w:t>mathtype</w:t>
            </w:r>
            <w:r>
              <w:rPr>
                <w:rFonts w:hint="eastAsia"/>
              </w:rPr>
              <w:t>公式的排版</w:t>
            </w:r>
          </w:p>
        </w:tc>
      </w:tr>
    </w:tbl>
    <w:p w14:paraId="11A209D7" w14:textId="77777777" w:rsidR="00FC4012" w:rsidRPr="00196DD3" w:rsidRDefault="00FC4012" w:rsidP="00580069">
      <w:pPr>
        <w:pStyle w:val="0"/>
        <w:ind w:firstLine="480"/>
      </w:pPr>
    </w:p>
    <w:p w14:paraId="10602A97" w14:textId="77777777" w:rsidR="00196DD3" w:rsidRPr="00196DD3" w:rsidRDefault="00196DD3" w:rsidP="00C660C3">
      <w:pPr>
        <w:pStyle w:val="2"/>
      </w:pPr>
      <w:bookmarkStart w:id="22" w:name="_Toc107067839"/>
      <w:bookmarkStart w:id="23" w:name="_Toc129164556"/>
      <w:r w:rsidRPr="00196DD3">
        <w:rPr>
          <w:rFonts w:hint="eastAsia"/>
        </w:rPr>
        <w:lastRenderedPageBreak/>
        <w:t>内容格式</w:t>
      </w:r>
      <w:bookmarkEnd w:id="22"/>
      <w:bookmarkEnd w:id="23"/>
    </w:p>
    <w:p w14:paraId="544EA025" w14:textId="77777777" w:rsidR="00196DD3" w:rsidRPr="00196DD3" w:rsidRDefault="00196DD3" w:rsidP="00C660C3">
      <w:pPr>
        <w:pStyle w:val="3"/>
      </w:pPr>
      <w:bookmarkStart w:id="24" w:name="_Toc107067840"/>
      <w:bookmarkStart w:id="25" w:name="_Toc129164557"/>
      <w:r w:rsidRPr="00196DD3">
        <w:rPr>
          <w:rFonts w:hint="eastAsia"/>
        </w:rPr>
        <w:t>表格</w:t>
      </w:r>
      <w:bookmarkEnd w:id="24"/>
      <w:bookmarkEnd w:id="25"/>
    </w:p>
    <w:p w14:paraId="67629B9B" w14:textId="77777777" w:rsidR="001A3FD2" w:rsidRDefault="00196DD3" w:rsidP="008975B8">
      <w:pPr>
        <w:pStyle w:val="0"/>
        <w:ind w:firstLine="480"/>
      </w:pPr>
      <w:r w:rsidRPr="00196DD3">
        <w:rPr>
          <w:rFonts w:hint="eastAsia"/>
        </w:rPr>
        <w:t>模板新建了</w:t>
      </w:r>
      <w:r w:rsidRPr="00196DD3">
        <w:t>2</w:t>
      </w:r>
      <w:r w:rsidRPr="00196DD3">
        <w:rPr>
          <w:rFonts w:hint="eastAsia"/>
        </w:rPr>
        <w:t>个表格样式，分别是三线表（分章节编号），无边框表（用于排版图片）。默认情况下，光标位置的样式会被应用在表格的单元格中，但是任何缩进值默认会改为“无缩进”。比如插入</w:t>
      </w:r>
      <w:r w:rsidRPr="00196DD3">
        <w:fldChar w:fldCharType="begin"/>
      </w:r>
      <w:r w:rsidRPr="00196DD3">
        <w:instrText xml:space="preserve"> </w:instrText>
      </w:r>
      <w:r w:rsidRPr="00196DD3">
        <w:rPr>
          <w:rFonts w:hint="eastAsia"/>
        </w:rPr>
        <w:instrText>REF _Ref106287801 \r \h</w:instrText>
      </w:r>
      <w:r w:rsidRPr="00196DD3">
        <w:instrText xml:space="preserve"> </w:instrText>
      </w:r>
      <w:r w:rsidR="00C660C3">
        <w:instrText xml:space="preserve"> \* MERGEFORMAT </w:instrText>
      </w:r>
      <w:r w:rsidRPr="00196DD3">
        <w:fldChar w:fldCharType="separate"/>
      </w:r>
      <w:r w:rsidR="00944AC6">
        <w:rPr>
          <w:rFonts w:hint="eastAsia"/>
        </w:rPr>
        <w:t>表</w:t>
      </w:r>
      <w:r w:rsidR="00944AC6">
        <w:rPr>
          <w:rFonts w:hint="eastAsia"/>
        </w:rPr>
        <w:t>2-3</w:t>
      </w:r>
      <w:r w:rsidRPr="00196DD3">
        <w:fldChar w:fldCharType="end"/>
      </w:r>
      <w:r w:rsidRPr="00196DD3">
        <w:rPr>
          <w:rFonts w:hint="eastAsia"/>
        </w:rPr>
        <w:t>时，光标</w:t>
      </w:r>
      <w:r w:rsidR="009A01C8">
        <w:rPr>
          <w:rFonts w:hint="eastAsia"/>
        </w:rPr>
        <w:t>位置</w:t>
      </w:r>
      <w:r w:rsidRPr="00196DD3">
        <w:rPr>
          <w:rFonts w:hint="eastAsia"/>
        </w:rPr>
        <w:t>应用的样式是“</w:t>
      </w:r>
      <w:r w:rsidRPr="00196DD3">
        <w:rPr>
          <w:rFonts w:hint="eastAsia"/>
        </w:rPr>
        <w:t>0_</w:t>
      </w:r>
      <w:r w:rsidRPr="00196DD3">
        <w:rPr>
          <w:rFonts w:hint="eastAsia"/>
        </w:rPr>
        <w:t>缩进正文”，那单元格里的样式默认是无缩进的“</w:t>
      </w:r>
      <w:r w:rsidRPr="00196DD3">
        <w:rPr>
          <w:rFonts w:hint="eastAsia"/>
        </w:rPr>
        <w:t>0</w:t>
      </w:r>
      <w:r w:rsidRPr="00196DD3">
        <w:t>_</w:t>
      </w:r>
      <w:r w:rsidRPr="00196DD3">
        <w:rPr>
          <w:rFonts w:hint="eastAsia"/>
        </w:rPr>
        <w:t>缩进正文”。这样的默认设置是被青睐的，因为表格内容一般不需要缩进，</w:t>
      </w:r>
      <w:r w:rsidR="00EC3128">
        <w:rPr>
          <w:rFonts w:hint="eastAsia"/>
        </w:rPr>
        <w:t>反而需要</w:t>
      </w:r>
      <w:r w:rsidRPr="00196DD3">
        <w:rPr>
          <w:rFonts w:hint="eastAsia"/>
        </w:rPr>
        <w:t>居中</w:t>
      </w:r>
      <w:r w:rsidR="00EC3128">
        <w:rPr>
          <w:rFonts w:hint="eastAsia"/>
        </w:rPr>
        <w:t>对齐</w:t>
      </w:r>
      <w:r w:rsidRPr="00196DD3">
        <w:rPr>
          <w:rFonts w:hint="eastAsia"/>
        </w:rPr>
        <w:t>（快捷键“</w:t>
      </w:r>
      <w:r w:rsidRPr="00196DD3">
        <w:rPr>
          <w:rFonts w:hint="eastAsia"/>
        </w:rPr>
        <w:t>Ctrl</w:t>
      </w:r>
      <w:r w:rsidRPr="00196DD3">
        <w:t>+</w:t>
      </w:r>
      <w:r w:rsidRPr="00196DD3">
        <w:rPr>
          <w:rFonts w:hint="eastAsia"/>
        </w:rPr>
        <w:t>E</w:t>
      </w:r>
      <w:r w:rsidRPr="00196DD3">
        <w:rPr>
          <w:rFonts w:hint="eastAsia"/>
        </w:rPr>
        <w:t>”）。</w:t>
      </w:r>
    </w:p>
    <w:p w14:paraId="4CF8864A" w14:textId="77777777" w:rsidR="00EC3128" w:rsidRPr="00EC3128" w:rsidRDefault="00F51F72" w:rsidP="001A3FD2">
      <w:pPr>
        <w:pStyle w:val="0"/>
        <w:ind w:firstLine="480"/>
      </w:pPr>
      <w:r>
        <w:rPr>
          <w:rFonts w:hint="eastAsia"/>
        </w:rPr>
        <w:t>若</w:t>
      </w:r>
      <w:r w:rsidR="003E645F">
        <w:rPr>
          <w:rFonts w:hint="eastAsia"/>
        </w:rPr>
        <w:t>表格内容的字体大小要求为</w:t>
      </w:r>
      <w:r>
        <w:rPr>
          <w:rFonts w:hint="eastAsia"/>
        </w:rPr>
        <w:t>五号字体，可以</w:t>
      </w:r>
      <w:r w:rsidR="0096765B">
        <w:rPr>
          <w:rFonts w:hint="eastAsia"/>
        </w:rPr>
        <w:t>单击表格左上角“</w:t>
      </w:r>
      <w:r w:rsidR="00DA6269">
        <w:rPr>
          <w:rFonts w:hint="eastAsia"/>
        </w:rPr>
        <w:t>交叉</w:t>
      </w:r>
      <w:r w:rsidR="0096765B">
        <w:rPr>
          <w:rFonts w:hint="eastAsia"/>
        </w:rPr>
        <w:t>符号”</w:t>
      </w:r>
      <w:r w:rsidR="003E645F">
        <w:rPr>
          <w:rFonts w:hint="eastAsia"/>
        </w:rPr>
        <w:t>全选</w:t>
      </w:r>
      <w:r>
        <w:rPr>
          <w:rFonts w:hint="eastAsia"/>
        </w:rPr>
        <w:t>表格</w:t>
      </w:r>
      <w:r w:rsidR="003E645F">
        <w:rPr>
          <w:rFonts w:hint="eastAsia"/>
        </w:rPr>
        <w:t>内容</w:t>
      </w:r>
      <w:r>
        <w:rPr>
          <w:rFonts w:hint="eastAsia"/>
        </w:rPr>
        <w:t>，</w:t>
      </w:r>
      <w:r w:rsidR="003E645F">
        <w:rPr>
          <w:rFonts w:hint="eastAsia"/>
        </w:rPr>
        <w:t>点击</w:t>
      </w:r>
      <w:r w:rsidR="006064F5">
        <w:rPr>
          <w:rFonts w:hint="eastAsia"/>
        </w:rPr>
        <w:t>“正文”或</w:t>
      </w:r>
      <w:r>
        <w:rPr>
          <w:rFonts w:hint="eastAsia"/>
        </w:rPr>
        <w:t>“</w:t>
      </w:r>
      <w:r w:rsidR="00337988">
        <w:rPr>
          <w:rFonts w:hint="eastAsia"/>
        </w:rPr>
        <w:t>居中</w:t>
      </w:r>
      <w:r>
        <w:rPr>
          <w:rFonts w:hint="eastAsia"/>
        </w:rPr>
        <w:t>”样式即可。</w:t>
      </w:r>
    </w:p>
    <w:p w14:paraId="75449DD2" w14:textId="77777777" w:rsidR="00710A6C" w:rsidRPr="00710A6C" w:rsidRDefault="00196DD3" w:rsidP="00C774FC">
      <w:pPr>
        <w:pStyle w:val="21-1"/>
        <w:spacing w:before="312"/>
      </w:pPr>
      <w:bookmarkStart w:id="26" w:name="_Ref106287801"/>
      <w:bookmarkStart w:id="27" w:name="_Toc106780571"/>
      <w:bookmarkStart w:id="28" w:name="_Toc129164590"/>
      <w:r w:rsidRPr="00196DD3">
        <w:rPr>
          <w:rFonts w:hint="eastAsia"/>
        </w:rPr>
        <w:t>三线表</w:t>
      </w:r>
      <w:bookmarkEnd w:id="26"/>
      <w:bookmarkEnd w:id="27"/>
      <w:bookmarkEnd w:id="28"/>
    </w:p>
    <w:p w14:paraId="6467726E" w14:textId="77777777" w:rsidR="00710A6C" w:rsidRPr="00710A6C" w:rsidRDefault="00196DD3" w:rsidP="002E4464">
      <w:pPr>
        <w:pStyle w:val="2Tab1-1"/>
      </w:pPr>
      <w:r w:rsidRPr="00196DD3">
        <w:rPr>
          <w:rFonts w:hint="eastAsia"/>
        </w:rPr>
        <w:t>Table</w:t>
      </w:r>
    </w:p>
    <w:tbl>
      <w:tblPr>
        <w:tblStyle w:val="af4"/>
        <w:tblW w:w="5000" w:type="pct"/>
        <w:tblLook w:val="04A0" w:firstRow="1" w:lastRow="0" w:firstColumn="1" w:lastColumn="0" w:noHBand="0" w:noVBand="1"/>
      </w:tblPr>
      <w:tblGrid>
        <w:gridCol w:w="3022"/>
        <w:gridCol w:w="3024"/>
        <w:gridCol w:w="3024"/>
      </w:tblGrid>
      <w:tr w:rsidR="006D5D29" w:rsidRPr="00337988" w14:paraId="4F03FF8B" w14:textId="77777777" w:rsidTr="0010712F">
        <w:trPr>
          <w:cnfStyle w:val="100000000000" w:firstRow="1" w:lastRow="0" w:firstColumn="0" w:lastColumn="0" w:oddVBand="0" w:evenVBand="0" w:oddHBand="0" w:evenHBand="0" w:firstRowFirstColumn="0" w:firstRowLastColumn="0" w:lastRowFirstColumn="0" w:lastRowLastColumn="0"/>
        </w:trPr>
        <w:tc>
          <w:tcPr>
            <w:tcW w:w="1666" w:type="pct"/>
          </w:tcPr>
          <w:p w14:paraId="6F9DCA96" w14:textId="77777777" w:rsidR="006D5D29" w:rsidRPr="00337988" w:rsidRDefault="006D5D29" w:rsidP="00337988">
            <w:pPr>
              <w:pStyle w:val="af5"/>
            </w:pPr>
          </w:p>
        </w:tc>
        <w:tc>
          <w:tcPr>
            <w:tcW w:w="1667" w:type="pct"/>
          </w:tcPr>
          <w:p w14:paraId="1371DA86" w14:textId="77777777" w:rsidR="006D5D29" w:rsidRPr="00337988" w:rsidRDefault="006D5D29" w:rsidP="00337988">
            <w:pPr>
              <w:pStyle w:val="af5"/>
            </w:pPr>
          </w:p>
        </w:tc>
        <w:tc>
          <w:tcPr>
            <w:tcW w:w="1667" w:type="pct"/>
          </w:tcPr>
          <w:p w14:paraId="11D90E3D" w14:textId="77777777" w:rsidR="006D5D29" w:rsidRPr="00337988" w:rsidRDefault="006D5D29" w:rsidP="00337988">
            <w:pPr>
              <w:pStyle w:val="af5"/>
            </w:pPr>
          </w:p>
        </w:tc>
      </w:tr>
      <w:tr w:rsidR="006D5D29" w:rsidRPr="00337988" w14:paraId="352EF6F7" w14:textId="77777777" w:rsidTr="0010712F">
        <w:tc>
          <w:tcPr>
            <w:tcW w:w="1666" w:type="pct"/>
          </w:tcPr>
          <w:p w14:paraId="676F58FA" w14:textId="77777777" w:rsidR="006D5D29" w:rsidRPr="00337988" w:rsidRDefault="006D5D29" w:rsidP="00337988">
            <w:pPr>
              <w:pStyle w:val="af5"/>
            </w:pPr>
          </w:p>
        </w:tc>
        <w:tc>
          <w:tcPr>
            <w:tcW w:w="1667" w:type="pct"/>
          </w:tcPr>
          <w:p w14:paraId="35B554B9" w14:textId="77777777" w:rsidR="006D5D29" w:rsidRPr="00337988" w:rsidRDefault="006D5D29" w:rsidP="00337988">
            <w:pPr>
              <w:pStyle w:val="af5"/>
            </w:pPr>
          </w:p>
        </w:tc>
        <w:tc>
          <w:tcPr>
            <w:tcW w:w="1667" w:type="pct"/>
          </w:tcPr>
          <w:p w14:paraId="08801840" w14:textId="77777777" w:rsidR="006D5D29" w:rsidRPr="00337988" w:rsidRDefault="006D5D29" w:rsidP="00337988">
            <w:pPr>
              <w:pStyle w:val="af5"/>
            </w:pPr>
          </w:p>
        </w:tc>
      </w:tr>
      <w:tr w:rsidR="0010712F" w:rsidRPr="00337988" w14:paraId="096A499F" w14:textId="77777777" w:rsidTr="0010712F">
        <w:tc>
          <w:tcPr>
            <w:tcW w:w="1666" w:type="pct"/>
          </w:tcPr>
          <w:p w14:paraId="65C51F8B" w14:textId="77777777" w:rsidR="0010712F" w:rsidRPr="00337988" w:rsidRDefault="0010712F" w:rsidP="00337988">
            <w:pPr>
              <w:pStyle w:val="af5"/>
            </w:pPr>
          </w:p>
        </w:tc>
        <w:tc>
          <w:tcPr>
            <w:tcW w:w="1667" w:type="pct"/>
          </w:tcPr>
          <w:p w14:paraId="56581214" w14:textId="77777777" w:rsidR="0010712F" w:rsidRPr="00337988" w:rsidRDefault="0010712F" w:rsidP="00337988">
            <w:pPr>
              <w:pStyle w:val="af5"/>
            </w:pPr>
          </w:p>
        </w:tc>
        <w:tc>
          <w:tcPr>
            <w:tcW w:w="1667" w:type="pct"/>
          </w:tcPr>
          <w:p w14:paraId="0BBA6967" w14:textId="77777777" w:rsidR="0010712F" w:rsidRPr="00337988" w:rsidRDefault="0010712F" w:rsidP="00337988">
            <w:pPr>
              <w:pStyle w:val="af5"/>
            </w:pPr>
          </w:p>
        </w:tc>
      </w:tr>
    </w:tbl>
    <w:p w14:paraId="4D970AE3" w14:textId="77777777" w:rsidR="009D2F2D" w:rsidRPr="006D5D29" w:rsidRDefault="009D2F2D" w:rsidP="001A3A43">
      <w:pPr>
        <w:pStyle w:val="0"/>
        <w:ind w:firstLineChars="0" w:firstLine="0"/>
      </w:pPr>
    </w:p>
    <w:p w14:paraId="36899429" w14:textId="77777777" w:rsidR="00196DD3" w:rsidRPr="00196DD3" w:rsidRDefault="00196DD3" w:rsidP="00C660C3">
      <w:pPr>
        <w:pStyle w:val="3"/>
      </w:pPr>
      <w:bookmarkStart w:id="29" w:name="_Toc107067841"/>
      <w:bookmarkStart w:id="30" w:name="_Toc129164558"/>
      <w:r w:rsidRPr="00196DD3">
        <w:rPr>
          <w:rFonts w:hint="eastAsia"/>
        </w:rPr>
        <w:t>图片</w:t>
      </w:r>
      <w:bookmarkEnd w:id="29"/>
      <w:bookmarkEnd w:id="30"/>
    </w:p>
    <w:p w14:paraId="5705BFBC" w14:textId="77777777" w:rsidR="00710A6C" w:rsidRPr="00196DD3" w:rsidRDefault="00196DD3" w:rsidP="00710A6C">
      <w:pPr>
        <w:pStyle w:val="0"/>
        <w:ind w:firstLine="480"/>
      </w:pPr>
      <w:r w:rsidRPr="00196DD3">
        <w:rPr>
          <w:rFonts w:hint="eastAsia"/>
        </w:rPr>
        <w:t>图片分章节编号，应用的样式为“居中”。好奇</w:t>
      </w:r>
      <w:r w:rsidR="001A080C">
        <w:rPr>
          <w:rFonts w:hint="eastAsia"/>
        </w:rPr>
        <w:t>的你</w:t>
      </w:r>
      <w:r w:rsidR="00150BBE">
        <w:rPr>
          <w:rFonts w:hint="eastAsia"/>
        </w:rPr>
        <w:t>可能</w:t>
      </w:r>
      <w:r w:rsidR="001A080C">
        <w:rPr>
          <w:rFonts w:hint="eastAsia"/>
        </w:rPr>
        <w:t>会问</w:t>
      </w:r>
      <w:r w:rsidRPr="00196DD3">
        <w:rPr>
          <w:rFonts w:hint="eastAsia"/>
        </w:rPr>
        <w:t>为什么应用“居中”样式以后，行首会出现小黑点，和</w:t>
      </w:r>
      <w:r w:rsidR="00266E67">
        <w:rPr>
          <w:rFonts w:hint="eastAsia"/>
        </w:rPr>
        <w:t>“</w:t>
      </w:r>
      <w:r w:rsidRPr="00196DD3">
        <w:rPr>
          <w:rFonts w:hint="eastAsia"/>
        </w:rPr>
        <w:t>标题</w:t>
      </w:r>
      <w:r w:rsidR="00266E67">
        <w:rPr>
          <w:rFonts w:hint="eastAsia"/>
        </w:rPr>
        <w:t>”</w:t>
      </w:r>
      <w:r w:rsidRPr="00196DD3">
        <w:rPr>
          <w:rFonts w:hint="eastAsia"/>
        </w:rPr>
        <w:t>样式一样。这是因为该样式的“段落”设置</w:t>
      </w:r>
      <w:r w:rsidR="00266E67">
        <w:rPr>
          <w:rFonts w:hint="eastAsia"/>
        </w:rPr>
        <w:t>&gt;</w:t>
      </w:r>
      <w:r w:rsidRPr="00196DD3">
        <w:rPr>
          <w:rFonts w:hint="eastAsia"/>
        </w:rPr>
        <w:t>“换行和分页”标签页</w:t>
      </w:r>
      <w:r w:rsidR="00266E67">
        <w:rPr>
          <w:rFonts w:hint="eastAsia"/>
        </w:rPr>
        <w:t>&gt;</w:t>
      </w:r>
      <w:r w:rsidRPr="00196DD3">
        <w:rPr>
          <w:rFonts w:hint="eastAsia"/>
        </w:rPr>
        <w:t>“分页”栏里动了手脚，勾上了“</w:t>
      </w:r>
      <w:r w:rsidR="006F6A55">
        <w:rPr>
          <w:rFonts w:hint="eastAsia"/>
        </w:rPr>
        <w:t>与下段同页</w:t>
      </w:r>
      <w:r w:rsidRPr="00196DD3">
        <w:rPr>
          <w:rFonts w:hint="eastAsia"/>
        </w:rPr>
        <w:t>”选项，目的是确保图片和下一行的图名放置在同一页，大家可以把光标放置在该段落末尾</w:t>
      </w:r>
      <w:r w:rsidR="004D3196">
        <w:rPr>
          <w:rFonts w:hint="eastAsia"/>
        </w:rPr>
        <w:t>敲敲</w:t>
      </w:r>
      <w:r w:rsidRPr="00196DD3">
        <w:rPr>
          <w:rFonts w:hint="eastAsia"/>
        </w:rPr>
        <w:t>回车看看实际效果。</w:t>
      </w:r>
    </w:p>
    <w:p w14:paraId="12997D25" w14:textId="77777777" w:rsidR="00D74E01" w:rsidRPr="00D74E01" w:rsidRDefault="00196DD3" w:rsidP="00CD1286">
      <w:pPr>
        <w:pStyle w:val="af5"/>
      </w:pPr>
      <w:r w:rsidRPr="00196DD3">
        <w:rPr>
          <w:noProof/>
        </w:rPr>
        <w:drawing>
          <wp:inline distT="0" distB="0" distL="0" distR="0" wp14:anchorId="16026D4F" wp14:editId="762835AE">
            <wp:extent cx="2034540" cy="1504758"/>
            <wp:effectExtent l="0" t="0" r="381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40548" cy="1509201"/>
                    </a:xfrm>
                    <a:prstGeom prst="rect">
                      <a:avLst/>
                    </a:prstGeom>
                  </pic:spPr>
                </pic:pic>
              </a:graphicData>
            </a:graphic>
          </wp:inline>
        </w:drawing>
      </w:r>
    </w:p>
    <w:p w14:paraId="2562B2DC" w14:textId="77777777" w:rsidR="00196DD3" w:rsidRPr="00196DD3" w:rsidRDefault="00196DD3" w:rsidP="0074405C">
      <w:pPr>
        <w:pStyle w:val="11-1"/>
      </w:pPr>
      <w:bookmarkStart w:id="31" w:name="_Toc106780567"/>
      <w:bookmarkStart w:id="32" w:name="_Toc129164582"/>
      <w:r w:rsidRPr="00196DD3">
        <w:rPr>
          <w:rFonts w:hint="eastAsia"/>
        </w:rPr>
        <w:t>图片示例</w:t>
      </w:r>
      <w:bookmarkEnd w:id="31"/>
      <w:bookmarkEnd w:id="32"/>
    </w:p>
    <w:p w14:paraId="56746129" w14:textId="77777777" w:rsidR="00710A6C" w:rsidRPr="00710A6C" w:rsidRDefault="00196DD3" w:rsidP="0074405C">
      <w:pPr>
        <w:pStyle w:val="1Fig1-1"/>
        <w:spacing w:after="312"/>
      </w:pPr>
      <w:r w:rsidRPr="00196DD3">
        <w:t>F</w:t>
      </w:r>
      <w:r w:rsidRPr="00196DD3">
        <w:rPr>
          <w:rFonts w:hint="eastAsia"/>
        </w:rPr>
        <w:t>igure</w:t>
      </w:r>
    </w:p>
    <w:p w14:paraId="49C0476C" w14:textId="77777777" w:rsidR="00196DD3" w:rsidRPr="00196DD3" w:rsidRDefault="00196DD3" w:rsidP="00C660C3">
      <w:pPr>
        <w:pStyle w:val="0"/>
        <w:ind w:firstLine="480"/>
      </w:pPr>
      <w:r w:rsidRPr="00196DD3">
        <w:rPr>
          <w:rFonts w:hint="eastAsia"/>
        </w:rPr>
        <w:lastRenderedPageBreak/>
        <w:t>如果图片需要包含子图片，采用无边框表格制作，如</w:t>
      </w:r>
      <w:r w:rsidRPr="00196DD3">
        <w:fldChar w:fldCharType="begin"/>
      </w:r>
      <w:r w:rsidRPr="00196DD3">
        <w:instrText xml:space="preserve"> </w:instrText>
      </w:r>
      <w:r w:rsidRPr="00196DD3">
        <w:rPr>
          <w:rFonts w:hint="eastAsia"/>
        </w:rPr>
        <w:instrText>REF _Ref105770504 \r \h</w:instrText>
      </w:r>
      <w:r w:rsidRPr="00196DD3">
        <w:instrText xml:space="preserve"> </w:instrText>
      </w:r>
      <w:r w:rsidRPr="00196DD3">
        <w:fldChar w:fldCharType="separate"/>
      </w:r>
      <w:r w:rsidR="00944AC6">
        <w:rPr>
          <w:rFonts w:hint="eastAsia"/>
        </w:rPr>
        <w:t>图</w:t>
      </w:r>
      <w:r w:rsidR="00944AC6">
        <w:rPr>
          <w:rFonts w:hint="eastAsia"/>
        </w:rPr>
        <w:t>2-2</w:t>
      </w:r>
      <w:r w:rsidRPr="00196DD3">
        <w:fldChar w:fldCharType="end"/>
      </w:r>
      <w:r w:rsidRPr="00196DD3">
        <w:rPr>
          <w:rFonts w:hint="eastAsia"/>
        </w:rPr>
        <w:t>所示。建议</w:t>
      </w:r>
      <w:r w:rsidR="00667E9B">
        <w:rPr>
          <w:rFonts w:hint="eastAsia"/>
        </w:rPr>
        <w:t>在粘贴图片前，</w:t>
      </w:r>
      <w:r w:rsidRPr="00196DD3">
        <w:rPr>
          <w:rFonts w:hint="eastAsia"/>
        </w:rPr>
        <w:t>选中表格右键打开“属性”</w:t>
      </w:r>
      <w:r w:rsidR="00266E67">
        <w:rPr>
          <w:rFonts w:hint="eastAsia"/>
        </w:rPr>
        <w:t>&gt;</w:t>
      </w:r>
      <w:r w:rsidRPr="00196DD3">
        <w:rPr>
          <w:rFonts w:hint="eastAsia"/>
        </w:rPr>
        <w:t>默认标签页的“选项”</w:t>
      </w:r>
      <w:r w:rsidR="00266E67">
        <w:rPr>
          <w:rFonts w:hint="eastAsia"/>
        </w:rPr>
        <w:t>&gt;</w:t>
      </w:r>
      <w:r w:rsidRPr="00196DD3">
        <w:rPr>
          <w:rFonts w:hint="eastAsia"/>
        </w:rPr>
        <w:t>取消勾选“自动重调尺寸以适应内容”。意思是把表格大小焊死了，避免出现因粘贴图片过大把单元格一口吃成胖子的情况发生</w:t>
      </w:r>
      <w:r w:rsidR="00885D1D">
        <w:rPr>
          <w:rFonts w:hint="eastAsia"/>
        </w:rPr>
        <w:t>，大家可以比较下看看效果</w:t>
      </w:r>
      <w:r w:rsidRPr="00196DD3">
        <w:rPr>
          <w:rFonts w:hint="eastAsia"/>
        </w:rPr>
        <w:t>。</w:t>
      </w:r>
      <w:r w:rsidR="00ED1A15">
        <w:rPr>
          <w:rFonts w:hint="eastAsia"/>
        </w:rPr>
        <w:t>子</w:t>
      </w:r>
      <w:r w:rsidRPr="00196DD3">
        <w:rPr>
          <w:rFonts w:hint="eastAsia"/>
        </w:rPr>
        <w:t>图的名称用五号字体，</w:t>
      </w:r>
      <w:r w:rsidR="00E8482D">
        <w:rPr>
          <w:rFonts w:hint="eastAsia"/>
        </w:rPr>
        <w:t>基于</w:t>
      </w:r>
      <w:r w:rsidR="00E8482D" w:rsidRPr="00E8482D">
        <w:rPr>
          <w:rFonts w:hint="eastAsia"/>
        </w:rPr>
        <w:t>“如无必要，勿增实体”</w:t>
      </w:r>
      <w:r w:rsidR="00111F6D">
        <w:rPr>
          <w:rFonts w:hint="eastAsia"/>
        </w:rPr>
        <w:t>原则</w:t>
      </w:r>
      <w:r w:rsidR="00E8482D">
        <w:rPr>
          <w:rFonts w:hint="eastAsia"/>
        </w:rPr>
        <w:t>，</w:t>
      </w:r>
      <w:r w:rsidR="009C73A5">
        <w:rPr>
          <w:rFonts w:hint="eastAsia"/>
        </w:rPr>
        <w:t>这里</w:t>
      </w:r>
      <w:r w:rsidR="00811E18">
        <w:rPr>
          <w:rFonts w:hint="eastAsia"/>
        </w:rPr>
        <w:t>没有新建针对子图名称的样式，而是</w:t>
      </w:r>
      <w:r w:rsidR="00FC0F71">
        <w:rPr>
          <w:rFonts w:hint="eastAsia"/>
        </w:rPr>
        <w:t>直接</w:t>
      </w:r>
      <w:r w:rsidR="00C753D3">
        <w:rPr>
          <w:rFonts w:hint="eastAsia"/>
        </w:rPr>
        <w:t>应用</w:t>
      </w:r>
      <w:r w:rsidRPr="00196DD3">
        <w:rPr>
          <w:rFonts w:hint="eastAsia"/>
        </w:rPr>
        <w:t>了“</w:t>
      </w:r>
      <w:r w:rsidR="00850390">
        <w:rPr>
          <w:rFonts w:hint="eastAsia"/>
        </w:rPr>
        <w:t>居中</w:t>
      </w:r>
      <w:r w:rsidRPr="00196DD3">
        <w:rPr>
          <w:rFonts w:hint="eastAsia"/>
        </w:rPr>
        <w:t>”样式。</w:t>
      </w:r>
    </w:p>
    <w:tbl>
      <w:tblPr>
        <w:tblStyle w:val="afb"/>
        <w:tblW w:w="5000" w:type="pct"/>
        <w:jc w:val="center"/>
        <w:tblCellMar>
          <w:left w:w="0" w:type="dxa"/>
          <w:right w:w="0" w:type="dxa"/>
        </w:tblCellMar>
        <w:tblLook w:val="04A0" w:firstRow="1" w:lastRow="0" w:firstColumn="1" w:lastColumn="0" w:noHBand="0" w:noVBand="1"/>
      </w:tblPr>
      <w:tblGrid>
        <w:gridCol w:w="4535"/>
        <w:gridCol w:w="4535"/>
      </w:tblGrid>
      <w:tr w:rsidR="00196DD3" w:rsidRPr="00CD1286" w14:paraId="040E25FC" w14:textId="77777777" w:rsidTr="0097543E">
        <w:trPr>
          <w:jc w:val="center"/>
        </w:trPr>
        <w:tc>
          <w:tcPr>
            <w:tcW w:w="2500" w:type="pct"/>
            <w:vAlign w:val="center"/>
          </w:tcPr>
          <w:p w14:paraId="7080D8CB" w14:textId="77777777" w:rsidR="00196DD3" w:rsidRPr="00CD1286" w:rsidRDefault="00196DD3" w:rsidP="00850390">
            <w:pPr>
              <w:pStyle w:val="af5"/>
            </w:pPr>
            <w:r w:rsidRPr="00CD1286">
              <w:rPr>
                <w:noProof/>
              </w:rPr>
              <w:drawing>
                <wp:inline distT="0" distB="0" distL="0" distR="0" wp14:anchorId="7FA04713" wp14:editId="42D38F46">
                  <wp:extent cx="1524000" cy="10668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0" cy="1066800"/>
                          </a:xfrm>
                          <a:prstGeom prst="rect">
                            <a:avLst/>
                          </a:prstGeom>
                          <a:noFill/>
                        </pic:spPr>
                      </pic:pic>
                    </a:graphicData>
                  </a:graphic>
                </wp:inline>
              </w:drawing>
            </w:r>
          </w:p>
        </w:tc>
        <w:tc>
          <w:tcPr>
            <w:tcW w:w="2500" w:type="pct"/>
            <w:vAlign w:val="center"/>
          </w:tcPr>
          <w:p w14:paraId="1A09C66E" w14:textId="77777777" w:rsidR="00196DD3" w:rsidRPr="00CD1286" w:rsidRDefault="00196DD3" w:rsidP="00850390">
            <w:pPr>
              <w:pStyle w:val="af5"/>
            </w:pPr>
            <w:r w:rsidRPr="00CD1286">
              <w:rPr>
                <w:noProof/>
              </w:rPr>
              <w:drawing>
                <wp:inline distT="0" distB="0" distL="0" distR="0" wp14:anchorId="492C5582" wp14:editId="44D93757">
                  <wp:extent cx="1524000" cy="10668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 cy="1066800"/>
                          </a:xfrm>
                          <a:prstGeom prst="rect">
                            <a:avLst/>
                          </a:prstGeom>
                          <a:noFill/>
                        </pic:spPr>
                      </pic:pic>
                    </a:graphicData>
                  </a:graphic>
                </wp:inline>
              </w:drawing>
            </w:r>
          </w:p>
        </w:tc>
      </w:tr>
      <w:tr w:rsidR="00196DD3" w:rsidRPr="00CD1286" w14:paraId="2BB5411A" w14:textId="77777777" w:rsidTr="00CD1286">
        <w:trPr>
          <w:trHeight w:val="434"/>
          <w:jc w:val="center"/>
        </w:trPr>
        <w:tc>
          <w:tcPr>
            <w:tcW w:w="2500" w:type="pct"/>
            <w:vAlign w:val="center"/>
          </w:tcPr>
          <w:p w14:paraId="2DD3D49E" w14:textId="77777777" w:rsidR="00196DD3" w:rsidRPr="00CD1286" w:rsidRDefault="00196DD3" w:rsidP="00850390">
            <w:pPr>
              <w:pStyle w:val="af5"/>
            </w:pPr>
            <w:r w:rsidRPr="00CD1286">
              <w:rPr>
                <w:rFonts w:hint="eastAsia"/>
              </w:rPr>
              <w:t>（</w:t>
            </w:r>
            <w:r w:rsidRPr="00CD1286">
              <w:rPr>
                <w:rFonts w:hint="eastAsia"/>
              </w:rPr>
              <w:t>a</w:t>
            </w:r>
            <w:r w:rsidRPr="00CD1286">
              <w:rPr>
                <w:rFonts w:hint="eastAsia"/>
              </w:rPr>
              <w:t>）</w:t>
            </w:r>
            <m:oMath>
              <m:sSub>
                <m:sSubPr>
                  <m:ctrlPr>
                    <w:rPr>
                      <w:rFonts w:ascii="Cambria Math" w:hAnsi="Cambria Math"/>
                    </w:rPr>
                  </m:ctrlPr>
                </m:sSubPr>
                <m:e>
                  <m:r>
                    <w:rPr>
                      <w:rFonts w:ascii="Cambria Math" w:hAnsi="Cambria Math"/>
                    </w:rPr>
                    <m:t>R</m:t>
                  </m:r>
                </m:e>
                <m:sub>
                  <m:r>
                    <m:rPr>
                      <m:sty m:val="p"/>
                    </m:rPr>
                    <w:rPr>
                      <w:rFonts w:ascii="Cambria Math" w:hAnsi="Cambria Math"/>
                    </w:rPr>
                    <m:t>3</m:t>
                  </m:r>
                </m:sub>
              </m:sSub>
            </m:oMath>
            <w:r w:rsidRPr="00CD1286">
              <w:rPr>
                <w:rFonts w:hint="eastAsia"/>
              </w:rPr>
              <w:t>=1.5mm</w:t>
            </w:r>
            <w:r w:rsidRPr="00CD1286">
              <w:rPr>
                <w:rFonts w:hint="eastAsia"/>
              </w:rPr>
              <w:t>时轴承的压力分布云图</w:t>
            </w:r>
          </w:p>
          <w:p w14:paraId="32908159" w14:textId="77777777" w:rsidR="00196DD3" w:rsidRPr="00CD1286" w:rsidRDefault="00196DD3" w:rsidP="00850390">
            <w:pPr>
              <w:pStyle w:val="af5"/>
            </w:pPr>
            <w:r w:rsidRPr="00CD1286">
              <w:t xml:space="preserve">(a) Pressure contour of bearing when </w:t>
            </w:r>
            <m:oMath>
              <m:sSub>
                <m:sSubPr>
                  <m:ctrlPr>
                    <w:rPr>
                      <w:rFonts w:ascii="Cambria Math" w:hAnsi="Cambria Math"/>
                    </w:rPr>
                  </m:ctrlPr>
                </m:sSubPr>
                <m:e>
                  <m:r>
                    <w:rPr>
                      <w:rFonts w:ascii="Cambria Math" w:hAnsi="Cambria Math"/>
                    </w:rPr>
                    <m:t>R</m:t>
                  </m:r>
                </m:e>
                <m:sub>
                  <m:r>
                    <m:rPr>
                      <m:sty m:val="p"/>
                    </m:rPr>
                    <w:rPr>
                      <w:rFonts w:ascii="Cambria Math" w:hAnsi="Cambria Math"/>
                    </w:rPr>
                    <m:t>3</m:t>
                  </m:r>
                </m:sub>
              </m:sSub>
            </m:oMath>
            <w:r w:rsidRPr="00CD1286">
              <w:t>=1.5mm</w:t>
            </w:r>
          </w:p>
        </w:tc>
        <w:tc>
          <w:tcPr>
            <w:tcW w:w="2500" w:type="pct"/>
            <w:vAlign w:val="center"/>
          </w:tcPr>
          <w:p w14:paraId="6CBF05E7" w14:textId="77777777" w:rsidR="00196DD3" w:rsidRPr="00CD1286" w:rsidRDefault="00196DD3" w:rsidP="00850390">
            <w:pPr>
              <w:pStyle w:val="af5"/>
            </w:pPr>
            <w:r w:rsidRPr="00CD1286">
              <w:rPr>
                <w:rFonts w:hint="eastAsia"/>
              </w:rPr>
              <w:t>（</w:t>
            </w:r>
            <w:r w:rsidRPr="00CD1286">
              <w:rPr>
                <w:rFonts w:hint="eastAsia"/>
              </w:rPr>
              <w:t>b</w:t>
            </w:r>
            <w:r w:rsidRPr="00CD1286">
              <w:rPr>
                <w:rFonts w:hint="eastAsia"/>
              </w:rPr>
              <w:t>）</w:t>
            </w:r>
            <m:oMath>
              <m:sSub>
                <m:sSubPr>
                  <m:ctrlPr>
                    <w:rPr>
                      <w:rFonts w:ascii="Cambria Math" w:hAnsi="Cambria Math"/>
                    </w:rPr>
                  </m:ctrlPr>
                </m:sSubPr>
                <m:e>
                  <m:r>
                    <w:rPr>
                      <w:rFonts w:ascii="Cambria Math" w:hAnsi="Cambria Math"/>
                    </w:rPr>
                    <m:t>R</m:t>
                  </m:r>
                </m:e>
                <m:sub>
                  <m:r>
                    <m:rPr>
                      <m:sty m:val="p"/>
                    </m:rPr>
                    <w:rPr>
                      <w:rFonts w:ascii="Cambria Math" w:hAnsi="Cambria Math"/>
                    </w:rPr>
                    <m:t>3</m:t>
                  </m:r>
                </m:sub>
              </m:sSub>
            </m:oMath>
            <w:r w:rsidRPr="00CD1286">
              <w:rPr>
                <w:rFonts w:hint="eastAsia"/>
              </w:rPr>
              <w:t>=2.5mm</w:t>
            </w:r>
            <w:r w:rsidRPr="00CD1286">
              <w:rPr>
                <w:rFonts w:hint="eastAsia"/>
              </w:rPr>
              <w:t>时轴承的压力分布云图</w:t>
            </w:r>
          </w:p>
          <w:p w14:paraId="77524F33" w14:textId="77777777" w:rsidR="00196DD3" w:rsidRPr="00CD1286" w:rsidRDefault="00196DD3" w:rsidP="00850390">
            <w:pPr>
              <w:pStyle w:val="af5"/>
            </w:pPr>
            <w:r w:rsidRPr="00CD1286">
              <w:t xml:space="preserve">(b) Pressure contour of bearing when </w:t>
            </w:r>
            <m:oMath>
              <m:sSub>
                <m:sSubPr>
                  <m:ctrlPr>
                    <w:rPr>
                      <w:rFonts w:ascii="Cambria Math" w:hAnsi="Cambria Math"/>
                    </w:rPr>
                  </m:ctrlPr>
                </m:sSubPr>
                <m:e>
                  <m:r>
                    <w:rPr>
                      <w:rFonts w:ascii="Cambria Math" w:hAnsi="Cambria Math"/>
                    </w:rPr>
                    <m:t>R</m:t>
                  </m:r>
                </m:e>
                <m:sub>
                  <m:r>
                    <m:rPr>
                      <m:sty m:val="p"/>
                    </m:rPr>
                    <w:rPr>
                      <w:rFonts w:ascii="Cambria Math" w:hAnsi="Cambria Math"/>
                    </w:rPr>
                    <m:t>3</m:t>
                  </m:r>
                </m:sub>
              </m:sSub>
            </m:oMath>
            <w:r w:rsidRPr="00CD1286">
              <w:t>=2.5mm</w:t>
            </w:r>
          </w:p>
        </w:tc>
      </w:tr>
    </w:tbl>
    <w:p w14:paraId="638F59BC" w14:textId="77777777" w:rsidR="00196DD3" w:rsidRPr="00196DD3" w:rsidRDefault="00196DD3" w:rsidP="0074405C">
      <w:pPr>
        <w:pStyle w:val="11-1"/>
      </w:pPr>
      <w:bookmarkStart w:id="33" w:name="_Ref105770504"/>
      <w:bookmarkStart w:id="34" w:name="_Toc106780568"/>
      <w:bookmarkStart w:id="35" w:name="_Toc129164583"/>
      <w:r w:rsidRPr="00196DD3">
        <w:rPr>
          <w:rFonts w:hint="eastAsia"/>
        </w:rPr>
        <w:t>图中包含子图的格式范例</w:t>
      </w:r>
      <w:bookmarkEnd w:id="33"/>
      <w:bookmarkEnd w:id="34"/>
      <w:bookmarkEnd w:id="35"/>
    </w:p>
    <w:p w14:paraId="0D727298" w14:textId="77777777" w:rsidR="00B20F82" w:rsidRPr="00B20F82" w:rsidRDefault="00196DD3" w:rsidP="0074405C">
      <w:pPr>
        <w:pStyle w:val="1Fig1-1"/>
        <w:spacing w:after="312"/>
      </w:pPr>
      <w:r w:rsidRPr="00196DD3">
        <w:t>Example of …</w:t>
      </w:r>
    </w:p>
    <w:p w14:paraId="7AA2D6E8" w14:textId="77777777" w:rsidR="006207FB" w:rsidRPr="00967AFB" w:rsidRDefault="00886535" w:rsidP="00B20F82">
      <w:pPr>
        <w:pStyle w:val="0"/>
        <w:ind w:firstLine="480"/>
        <w:rPr>
          <w:u w:val="single"/>
        </w:rPr>
      </w:pPr>
      <w:r w:rsidRPr="00967AFB">
        <w:rPr>
          <w:rFonts w:hint="eastAsia"/>
          <w:u w:val="single"/>
        </w:rPr>
        <w:t>子图的制作考虑用插入块的方式更为便捷，</w:t>
      </w:r>
      <w:r w:rsidR="00B20F82" w:rsidRPr="00967AFB">
        <w:rPr>
          <w:rFonts w:hint="eastAsia"/>
          <w:u w:val="single"/>
        </w:rPr>
        <w:t>在“插入”选项卡</w:t>
      </w:r>
      <w:r w:rsidR="00B20F82" w:rsidRPr="00967AFB">
        <w:rPr>
          <w:rFonts w:hint="eastAsia"/>
          <w:u w:val="single"/>
        </w:rPr>
        <w:t>&gt;</w:t>
      </w:r>
      <w:r w:rsidR="00B20F82" w:rsidRPr="00967AFB">
        <w:rPr>
          <w:rFonts w:hint="eastAsia"/>
          <w:u w:val="single"/>
        </w:rPr>
        <w:t>“文本”栏的“文档部件”</w:t>
      </w:r>
      <w:r w:rsidR="00B20F82" w:rsidRPr="00967AFB">
        <w:rPr>
          <w:rFonts w:hint="eastAsia"/>
          <w:u w:val="single"/>
        </w:rPr>
        <w:t>&gt;</w:t>
      </w:r>
      <w:r w:rsidR="00B20F82" w:rsidRPr="00967AFB">
        <w:rPr>
          <w:rFonts w:hint="eastAsia"/>
          <w:u w:val="single"/>
        </w:rPr>
        <w:t>“自动图文集”中已经建立了名称为“子图”的块，用于插入子图样例，敲入“子图”</w:t>
      </w:r>
      <w:r w:rsidR="00B20F82" w:rsidRPr="00967AFB">
        <w:rPr>
          <w:rFonts w:hint="eastAsia"/>
          <w:u w:val="single"/>
        </w:rPr>
        <w:t>&gt;</w:t>
      </w:r>
      <w:r w:rsidR="00B20F82" w:rsidRPr="00967AFB">
        <w:rPr>
          <w:rFonts w:hint="eastAsia"/>
          <w:u w:val="single"/>
        </w:rPr>
        <w:t>“</w:t>
      </w:r>
      <w:r w:rsidR="00B20F82" w:rsidRPr="00967AFB">
        <w:rPr>
          <w:rFonts w:hint="eastAsia"/>
          <w:u w:val="single"/>
        </w:rPr>
        <w:t>F</w:t>
      </w:r>
      <w:r w:rsidR="00B20F82" w:rsidRPr="00967AFB">
        <w:rPr>
          <w:u w:val="single"/>
        </w:rPr>
        <w:t>3</w:t>
      </w:r>
      <w:r w:rsidR="00B20F82" w:rsidRPr="00967AFB">
        <w:rPr>
          <w:rFonts w:hint="eastAsia"/>
          <w:u w:val="single"/>
        </w:rPr>
        <w:t>”，生成子图样例如</w:t>
      </w:r>
      <w:r w:rsidR="00AA7343" w:rsidRPr="00967AFB">
        <w:rPr>
          <w:u w:val="single"/>
        </w:rPr>
        <w:fldChar w:fldCharType="begin"/>
      </w:r>
      <w:r w:rsidR="00AA7343" w:rsidRPr="00967AFB">
        <w:rPr>
          <w:u w:val="single"/>
        </w:rPr>
        <w:instrText xml:space="preserve"> </w:instrText>
      </w:r>
      <w:r w:rsidR="00AA7343" w:rsidRPr="00967AFB">
        <w:rPr>
          <w:rFonts w:hint="eastAsia"/>
          <w:u w:val="single"/>
        </w:rPr>
        <w:instrText>REF _Ref127445662 \r \h</w:instrText>
      </w:r>
      <w:r w:rsidR="00AA7343" w:rsidRPr="00967AFB">
        <w:rPr>
          <w:u w:val="single"/>
        </w:rPr>
        <w:instrText xml:space="preserve"> </w:instrText>
      </w:r>
      <w:r w:rsidR="00967AFB" w:rsidRPr="00967AFB">
        <w:rPr>
          <w:u w:val="single"/>
        </w:rPr>
        <w:instrText xml:space="preserve"> \* MERGEFORMAT </w:instrText>
      </w:r>
      <w:r w:rsidR="00AA7343" w:rsidRPr="00967AFB">
        <w:rPr>
          <w:u w:val="single"/>
        </w:rPr>
      </w:r>
      <w:r w:rsidR="00AA7343" w:rsidRPr="00967AFB">
        <w:rPr>
          <w:u w:val="single"/>
        </w:rPr>
        <w:fldChar w:fldCharType="separate"/>
      </w:r>
      <w:r w:rsidR="00944AC6">
        <w:rPr>
          <w:rFonts w:hint="eastAsia"/>
          <w:u w:val="single"/>
        </w:rPr>
        <w:t>图</w:t>
      </w:r>
      <w:r w:rsidR="00944AC6">
        <w:rPr>
          <w:rFonts w:hint="eastAsia"/>
          <w:u w:val="single"/>
        </w:rPr>
        <w:t>2-3</w:t>
      </w:r>
      <w:r w:rsidR="00AA7343" w:rsidRPr="00967AFB">
        <w:rPr>
          <w:u w:val="single"/>
        </w:rPr>
        <w:fldChar w:fldCharType="end"/>
      </w:r>
      <w:r w:rsidR="00B20F82" w:rsidRPr="00967AFB">
        <w:rPr>
          <w:rFonts w:hint="eastAsia"/>
          <w:u w:val="single"/>
        </w:rPr>
        <w:t>所示</w:t>
      </w:r>
      <w:r w:rsidR="00411496" w:rsidRPr="00967AFB">
        <w:rPr>
          <w:rFonts w:hint="eastAsia"/>
          <w:u w:val="single"/>
        </w:rPr>
        <w:t>。</w:t>
      </w:r>
    </w:p>
    <w:tbl>
      <w:tblPr>
        <w:tblStyle w:val="afb"/>
        <w:tblW w:w="5000" w:type="pct"/>
        <w:jc w:val="center"/>
        <w:tblLayout w:type="fixed"/>
        <w:tblCellMar>
          <w:left w:w="0" w:type="dxa"/>
          <w:right w:w="0" w:type="dxa"/>
        </w:tblCellMar>
        <w:tblLook w:val="04A0" w:firstRow="1" w:lastRow="0" w:firstColumn="1" w:lastColumn="0" w:noHBand="0" w:noVBand="1"/>
      </w:tblPr>
      <w:tblGrid>
        <w:gridCol w:w="4535"/>
        <w:gridCol w:w="4535"/>
      </w:tblGrid>
      <w:tr w:rsidR="007C7DEC" w:rsidRPr="00850390" w14:paraId="75E8DD82" w14:textId="77777777" w:rsidTr="007C7DEC">
        <w:trPr>
          <w:trHeight w:val="283"/>
          <w:jc w:val="center"/>
        </w:trPr>
        <w:tc>
          <w:tcPr>
            <w:tcW w:w="2500" w:type="pct"/>
            <w:vAlign w:val="center"/>
          </w:tcPr>
          <w:p w14:paraId="541B6A22" w14:textId="77777777" w:rsidR="007C7DEC" w:rsidRPr="007C7DEC" w:rsidRDefault="007C7DEC" w:rsidP="00F15757">
            <w:pPr>
              <w:pStyle w:val="af5"/>
            </w:pPr>
          </w:p>
        </w:tc>
        <w:tc>
          <w:tcPr>
            <w:tcW w:w="2500" w:type="pct"/>
            <w:vAlign w:val="center"/>
          </w:tcPr>
          <w:p w14:paraId="3AC36AE6" w14:textId="77777777" w:rsidR="007C7DEC" w:rsidRPr="00850390" w:rsidRDefault="007C7DEC" w:rsidP="00F15757">
            <w:pPr>
              <w:pStyle w:val="af5"/>
            </w:pPr>
          </w:p>
        </w:tc>
      </w:tr>
      <w:tr w:rsidR="007C7DEC" w:rsidRPr="00850390" w14:paraId="3E606FD2" w14:textId="77777777" w:rsidTr="007C7DEC">
        <w:trPr>
          <w:trHeight w:val="283"/>
          <w:jc w:val="center"/>
        </w:trPr>
        <w:tc>
          <w:tcPr>
            <w:tcW w:w="2500" w:type="pct"/>
            <w:vAlign w:val="center"/>
          </w:tcPr>
          <w:p w14:paraId="0186A9E9" w14:textId="77777777" w:rsidR="007C7DEC" w:rsidRPr="00850390" w:rsidRDefault="007C7DEC" w:rsidP="00F15757">
            <w:pPr>
              <w:pStyle w:val="af5"/>
            </w:pPr>
            <w:r w:rsidRPr="00850390">
              <w:rPr>
                <w:rFonts w:hint="eastAsia"/>
              </w:rPr>
              <w:t>（</w:t>
            </w:r>
            <w:r w:rsidRPr="00850390">
              <w:rPr>
                <w:rFonts w:hint="eastAsia"/>
              </w:rPr>
              <w:t>a</w:t>
            </w:r>
            <w:r w:rsidRPr="00850390">
              <w:rPr>
                <w:rFonts w:hint="eastAsia"/>
              </w:rPr>
              <w:t>）</w:t>
            </w:r>
          </w:p>
        </w:tc>
        <w:tc>
          <w:tcPr>
            <w:tcW w:w="2500" w:type="pct"/>
            <w:vAlign w:val="center"/>
          </w:tcPr>
          <w:p w14:paraId="2630EF7E" w14:textId="77777777" w:rsidR="007C7DEC" w:rsidRPr="00850390" w:rsidRDefault="007C7DEC" w:rsidP="00F15757">
            <w:pPr>
              <w:pStyle w:val="af5"/>
            </w:pPr>
            <w:r w:rsidRPr="00850390">
              <w:rPr>
                <w:rFonts w:hint="eastAsia"/>
              </w:rPr>
              <w:t>（</w:t>
            </w:r>
            <w:r w:rsidRPr="00850390">
              <w:rPr>
                <w:rFonts w:hint="eastAsia"/>
              </w:rPr>
              <w:t>b</w:t>
            </w:r>
            <w:r w:rsidRPr="00850390">
              <w:rPr>
                <w:rFonts w:hint="eastAsia"/>
              </w:rPr>
              <w:t>）</w:t>
            </w:r>
          </w:p>
        </w:tc>
      </w:tr>
    </w:tbl>
    <w:p w14:paraId="14AE8F5D" w14:textId="77777777" w:rsidR="00B20F82" w:rsidRPr="00196DD3" w:rsidRDefault="00B20F82" w:rsidP="0074405C">
      <w:pPr>
        <w:pStyle w:val="11-1"/>
      </w:pPr>
      <w:bookmarkStart w:id="36" w:name="_Ref127445662"/>
      <w:bookmarkStart w:id="37" w:name="_Toc129164584"/>
      <w:r>
        <w:t>X</w:t>
      </w:r>
      <w:bookmarkEnd w:id="36"/>
      <w:bookmarkEnd w:id="37"/>
    </w:p>
    <w:p w14:paraId="07BEAA45" w14:textId="77777777" w:rsidR="009E248D" w:rsidRPr="009E248D" w:rsidRDefault="00B20F82" w:rsidP="009E248D">
      <w:pPr>
        <w:pStyle w:val="1Fig1-1"/>
        <w:spacing w:after="312"/>
      </w:pPr>
      <w:bookmarkStart w:id="38" w:name="_Ref127445824"/>
      <w:r>
        <w:t>X</w:t>
      </w:r>
      <w:bookmarkEnd w:id="38"/>
    </w:p>
    <w:p w14:paraId="3896D77C" w14:textId="77777777" w:rsidR="00196DD3" w:rsidRPr="00196DD3" w:rsidRDefault="00196DD3" w:rsidP="00C660C3">
      <w:pPr>
        <w:pStyle w:val="3"/>
      </w:pPr>
      <w:bookmarkStart w:id="39" w:name="_Toc107067842"/>
      <w:bookmarkStart w:id="40" w:name="_Toc129164559"/>
      <w:r w:rsidRPr="00196DD3">
        <w:rPr>
          <w:rFonts w:hint="eastAsia"/>
        </w:rPr>
        <w:t>公式</w:t>
      </w:r>
      <w:bookmarkEnd w:id="39"/>
      <w:bookmarkEnd w:id="40"/>
    </w:p>
    <w:p w14:paraId="0DD56F4A" w14:textId="77777777" w:rsidR="00A6292D" w:rsidRPr="0081157A" w:rsidRDefault="00196DD3" w:rsidP="0081157A">
      <w:pPr>
        <w:pStyle w:val="0"/>
        <w:ind w:firstLine="480"/>
      </w:pPr>
      <w:r w:rsidRPr="0081157A">
        <w:rPr>
          <w:rFonts w:hint="eastAsia"/>
        </w:rPr>
        <w:t>公式分章节编号，在“插入”选项卡</w:t>
      </w:r>
      <w:r w:rsidR="00266E67" w:rsidRPr="0081157A">
        <w:rPr>
          <w:rFonts w:hint="eastAsia"/>
        </w:rPr>
        <w:t>&gt;</w:t>
      </w:r>
      <w:r w:rsidRPr="0081157A">
        <w:rPr>
          <w:rFonts w:hint="eastAsia"/>
        </w:rPr>
        <w:t>“文本”栏的“文档部件”</w:t>
      </w:r>
      <w:r w:rsidR="00266E67" w:rsidRPr="0081157A">
        <w:rPr>
          <w:rFonts w:hint="eastAsia"/>
        </w:rPr>
        <w:t>&gt;</w:t>
      </w:r>
      <w:r w:rsidRPr="0081157A">
        <w:rPr>
          <w:rFonts w:hint="eastAsia"/>
        </w:rPr>
        <w:t>“自动图文集”中</w:t>
      </w:r>
      <w:r w:rsidR="003F7839" w:rsidRPr="0081157A">
        <w:rPr>
          <w:rFonts w:hint="eastAsia"/>
        </w:rPr>
        <w:t>已经</w:t>
      </w:r>
      <w:r w:rsidRPr="0081157A">
        <w:rPr>
          <w:rFonts w:hint="eastAsia"/>
        </w:rPr>
        <w:t>建立了</w:t>
      </w:r>
      <w:r w:rsidR="00A6292D" w:rsidRPr="0081157A">
        <w:rPr>
          <w:rFonts w:hint="eastAsia"/>
        </w:rPr>
        <w:t>三个公式</w:t>
      </w:r>
      <w:r w:rsidRPr="0081157A">
        <w:rPr>
          <w:rFonts w:hint="eastAsia"/>
        </w:rPr>
        <w:t>块</w:t>
      </w:r>
      <w:r w:rsidR="008F7436" w:rsidRPr="0081157A">
        <w:rPr>
          <w:rFonts w:hint="eastAsia"/>
        </w:rPr>
        <w:t>，</w:t>
      </w:r>
      <w:r w:rsidR="003F7839" w:rsidRPr="0081157A">
        <w:rPr>
          <w:rFonts w:hint="eastAsia"/>
        </w:rPr>
        <w:t>块的</w:t>
      </w:r>
      <w:r w:rsidR="008F7436" w:rsidRPr="0081157A">
        <w:rPr>
          <w:rFonts w:hint="eastAsia"/>
        </w:rPr>
        <w:t>名称</w:t>
      </w:r>
      <w:r w:rsidR="00A6292D" w:rsidRPr="0081157A">
        <w:rPr>
          <w:rFonts w:hint="eastAsia"/>
        </w:rPr>
        <w:t>分别为“单行公式”，“多行公式”和“</w:t>
      </w:r>
      <w:r w:rsidR="00A6292D" w:rsidRPr="0081157A">
        <w:rPr>
          <w:rFonts w:hint="eastAsia"/>
        </w:rPr>
        <w:t>mathtype</w:t>
      </w:r>
      <w:r w:rsidR="00A6292D" w:rsidRPr="0081157A">
        <w:rPr>
          <w:rFonts w:hint="eastAsia"/>
        </w:rPr>
        <w:t>公式”</w:t>
      </w:r>
      <w:r w:rsidR="00CD2F8E" w:rsidRPr="0081157A">
        <w:rPr>
          <w:rFonts w:hint="eastAsia"/>
        </w:rPr>
        <w:t>。</w:t>
      </w:r>
    </w:p>
    <w:p w14:paraId="501B290C" w14:textId="77777777" w:rsidR="003F7839" w:rsidRPr="0081157A" w:rsidRDefault="003F7839" w:rsidP="0081157A">
      <w:pPr>
        <w:pStyle w:val="0"/>
        <w:ind w:firstLine="480"/>
      </w:pPr>
      <w:r w:rsidRPr="0081157A">
        <w:rPr>
          <w:rFonts w:hint="eastAsia"/>
        </w:rPr>
        <w:t>“单行公式”和“多行公式”均使用了</w:t>
      </w:r>
      <w:r w:rsidRPr="0081157A">
        <w:rPr>
          <w:rFonts w:hint="eastAsia"/>
        </w:rPr>
        <w:t>Word</w:t>
      </w:r>
      <w:r w:rsidRPr="0081157A">
        <w:rPr>
          <w:rFonts w:hint="eastAsia"/>
        </w:rPr>
        <w:t>内置公式功能，一般而言“单行公式”满足大部分要求，如果存在公式太长需要换行的情况，则采用“多行公式”，保证编号位置上下居中。</w:t>
      </w:r>
    </w:p>
    <w:p w14:paraId="3D028FEB" w14:textId="77777777" w:rsidR="003F7839" w:rsidRPr="0081157A" w:rsidRDefault="003F7839" w:rsidP="0081157A">
      <w:pPr>
        <w:pStyle w:val="0"/>
        <w:ind w:firstLine="480"/>
      </w:pPr>
      <w:r w:rsidRPr="0081157A">
        <w:rPr>
          <w:rFonts w:hint="eastAsia"/>
        </w:rPr>
        <w:t>“</w:t>
      </w:r>
      <w:r w:rsidRPr="0081157A">
        <w:rPr>
          <w:rFonts w:hint="eastAsia"/>
        </w:rPr>
        <w:t>mathtype</w:t>
      </w:r>
      <w:r w:rsidRPr="0081157A">
        <w:rPr>
          <w:rFonts w:hint="eastAsia"/>
        </w:rPr>
        <w:t>公式”</w:t>
      </w:r>
      <w:bookmarkStart w:id="41" w:name="_Hlk129112550"/>
      <w:r w:rsidR="00967AFB">
        <w:rPr>
          <w:rFonts w:hint="eastAsia"/>
        </w:rPr>
        <w:t>适用于</w:t>
      </w:r>
      <w:r w:rsidRPr="0081157A">
        <w:rPr>
          <w:rFonts w:hint="eastAsia"/>
        </w:rPr>
        <w:t>那些习惯采用</w:t>
      </w:r>
      <w:bookmarkEnd w:id="41"/>
      <w:r w:rsidRPr="0081157A">
        <w:rPr>
          <w:rFonts w:hint="eastAsia"/>
        </w:rPr>
        <w:t>mathtype</w:t>
      </w:r>
      <w:r w:rsidRPr="0081157A">
        <w:rPr>
          <w:rFonts w:hint="eastAsia"/>
        </w:rPr>
        <w:t>对象进行编辑公式的伙伴</w:t>
      </w:r>
      <w:r w:rsidR="00585D5D" w:rsidRPr="0081157A">
        <w:rPr>
          <w:rFonts w:hint="eastAsia"/>
        </w:rPr>
        <w:t>。它</w:t>
      </w:r>
      <w:r w:rsidR="00BD0A0F" w:rsidRPr="0081157A">
        <w:rPr>
          <w:rFonts w:hint="eastAsia"/>
        </w:rPr>
        <w:t>应用了名称为“公式”的样式，</w:t>
      </w:r>
      <w:r w:rsidRPr="0081157A">
        <w:rPr>
          <w:rFonts w:hint="eastAsia"/>
        </w:rPr>
        <w:t>通过制表位</w:t>
      </w:r>
      <w:r w:rsidR="00AA779B" w:rsidRPr="0081157A">
        <w:rPr>
          <w:rFonts w:hint="eastAsia"/>
        </w:rPr>
        <w:t>进行</w:t>
      </w:r>
      <w:r w:rsidRPr="0081157A">
        <w:rPr>
          <w:rFonts w:hint="eastAsia"/>
        </w:rPr>
        <w:t>对齐</w:t>
      </w:r>
      <w:r w:rsidR="00585D5D" w:rsidRPr="0081157A">
        <w:rPr>
          <w:rFonts w:hint="eastAsia"/>
        </w:rPr>
        <w:t>。</w:t>
      </w:r>
      <w:r w:rsidR="00AA779B" w:rsidRPr="0081157A">
        <w:rPr>
          <w:rFonts w:hint="eastAsia"/>
        </w:rPr>
        <w:t>插入该块后，双击生成的公式样例编辑</w:t>
      </w:r>
      <w:r w:rsidR="00520DD1" w:rsidRPr="0081157A">
        <w:rPr>
          <w:rFonts w:hint="eastAsia"/>
        </w:rPr>
        <w:t>保存</w:t>
      </w:r>
      <w:r w:rsidR="00AA779B" w:rsidRPr="0081157A">
        <w:rPr>
          <w:rFonts w:hint="eastAsia"/>
        </w:rPr>
        <w:t>即可，</w:t>
      </w:r>
      <w:r w:rsidR="00D87090" w:rsidRPr="0081157A">
        <w:rPr>
          <w:rFonts w:hint="eastAsia"/>
        </w:rPr>
        <w:t>同样</w:t>
      </w:r>
      <w:r w:rsidR="00AA779B" w:rsidRPr="0081157A">
        <w:rPr>
          <w:rFonts w:hint="eastAsia"/>
        </w:rPr>
        <w:t>自带公式编号，个人感觉好过</w:t>
      </w:r>
      <w:r w:rsidR="00AA779B" w:rsidRPr="0081157A">
        <w:rPr>
          <w:rFonts w:hint="eastAsia"/>
        </w:rPr>
        <w:t>mathtype</w:t>
      </w:r>
      <w:r w:rsidR="00AA779B" w:rsidRPr="0081157A">
        <w:rPr>
          <w:rFonts w:hint="eastAsia"/>
        </w:rPr>
        <w:t>的编号功能。</w:t>
      </w:r>
    </w:p>
    <w:p w14:paraId="26580D0E" w14:textId="77777777" w:rsidR="00516737" w:rsidRPr="0081157A" w:rsidRDefault="00516737" w:rsidP="0081157A">
      <w:pPr>
        <w:pStyle w:val="0"/>
        <w:ind w:firstLine="480"/>
      </w:pPr>
    </w:p>
    <w:p w14:paraId="1AF98E08" w14:textId="77777777" w:rsidR="00196DD3" w:rsidRPr="00196DD3" w:rsidRDefault="00196DD3" w:rsidP="00C660C3">
      <w:pPr>
        <w:pStyle w:val="0"/>
        <w:ind w:firstLine="480"/>
      </w:pPr>
      <w:r w:rsidRPr="00196DD3">
        <w:rPr>
          <w:rFonts w:hint="eastAsia"/>
        </w:rPr>
        <w:lastRenderedPageBreak/>
        <w:t>需要插入公式时，使用方式为：</w:t>
      </w:r>
    </w:p>
    <w:p w14:paraId="72CA885E" w14:textId="77777777" w:rsidR="00196DD3" w:rsidRPr="00196DD3" w:rsidRDefault="000C7AE9" w:rsidP="00C660C3">
      <w:pPr>
        <w:pStyle w:val="0"/>
        <w:ind w:firstLine="480"/>
      </w:pPr>
      <w:r>
        <w:rPr>
          <w:rFonts w:hint="eastAsia"/>
        </w:rPr>
        <w:t>（</w:t>
      </w:r>
      <w:r w:rsidR="00196DD3" w:rsidRPr="00196DD3">
        <w:rPr>
          <w:rFonts w:hint="eastAsia"/>
        </w:rPr>
        <w:t>1</w:t>
      </w:r>
      <w:r w:rsidR="00196DD3" w:rsidRPr="00196DD3">
        <w:rPr>
          <w:rFonts w:hint="eastAsia"/>
        </w:rPr>
        <w:t>）在空行敲入</w:t>
      </w:r>
      <w:r w:rsidR="00023BC2">
        <w:rPr>
          <w:rFonts w:hint="eastAsia"/>
        </w:rPr>
        <w:t>对应名称的块</w:t>
      </w:r>
      <w:r w:rsidR="00196DD3" w:rsidRPr="00196DD3">
        <w:rPr>
          <w:rFonts w:hint="eastAsia"/>
        </w:rPr>
        <w:t>，期间会发现有提示框弹出</w:t>
      </w:r>
      <w:r w:rsidR="00C370F2">
        <w:rPr>
          <w:rFonts w:hint="eastAsia"/>
        </w:rPr>
        <w:t>，</w:t>
      </w:r>
      <w:r w:rsidR="000C4CC8">
        <w:rPr>
          <w:rFonts w:hint="eastAsia"/>
        </w:rPr>
        <w:t>敲击</w:t>
      </w:r>
      <w:r w:rsidR="00196DD3" w:rsidRPr="00196DD3">
        <w:rPr>
          <w:rFonts w:hint="eastAsia"/>
        </w:rPr>
        <w:t>“</w:t>
      </w:r>
      <w:r w:rsidR="00196DD3" w:rsidRPr="00196DD3">
        <w:rPr>
          <w:rFonts w:hint="eastAsia"/>
        </w:rPr>
        <w:t>F</w:t>
      </w:r>
      <w:r w:rsidR="00196DD3" w:rsidRPr="00196DD3">
        <w:t>3</w:t>
      </w:r>
      <w:r w:rsidR="00196DD3" w:rsidRPr="00196DD3">
        <w:rPr>
          <w:rFonts w:hint="eastAsia"/>
        </w:rPr>
        <w:t>”生成公式</w:t>
      </w:r>
      <w:r w:rsidR="00B06C7F">
        <w:rPr>
          <w:rFonts w:hint="eastAsia"/>
        </w:rPr>
        <w:t>样例</w:t>
      </w:r>
      <w:r w:rsidR="00196DD3" w:rsidRPr="00196DD3">
        <w:rPr>
          <w:rFonts w:hint="eastAsia"/>
        </w:rPr>
        <w:t>。</w:t>
      </w:r>
      <w:r w:rsidR="00C370F2">
        <w:rPr>
          <w:rFonts w:hint="eastAsia"/>
        </w:rPr>
        <w:t>（</w:t>
      </w:r>
      <w:r w:rsidR="00C370F2" w:rsidRPr="00196DD3">
        <w:rPr>
          <w:rFonts w:hint="eastAsia"/>
        </w:rPr>
        <w:t>“</w:t>
      </w:r>
      <w:r w:rsidR="00C370F2" w:rsidRPr="00196DD3">
        <w:rPr>
          <w:rFonts w:hint="eastAsia"/>
        </w:rPr>
        <w:t>Enter</w:t>
      </w:r>
      <w:r w:rsidR="00C370F2" w:rsidRPr="00196DD3">
        <w:rPr>
          <w:rFonts w:hint="eastAsia"/>
        </w:rPr>
        <w:t>”</w:t>
      </w:r>
      <w:r w:rsidR="00C370F2">
        <w:rPr>
          <w:rFonts w:hint="eastAsia"/>
        </w:rPr>
        <w:t>也行，但</w:t>
      </w:r>
      <w:r w:rsidR="00CC01AE">
        <w:rPr>
          <w:rFonts w:hint="eastAsia"/>
        </w:rPr>
        <w:t>有时不起作用</w:t>
      </w:r>
      <w:r w:rsidR="00C370F2">
        <w:rPr>
          <w:rFonts w:hint="eastAsia"/>
        </w:rPr>
        <w:t>）</w:t>
      </w:r>
    </w:p>
    <w:p w14:paraId="5EDE7894" w14:textId="77777777" w:rsidR="00301DAA" w:rsidRDefault="00B3321C" w:rsidP="008A2C93">
      <w:pPr>
        <w:pStyle w:val="0"/>
        <w:ind w:firstLine="480"/>
      </w:pPr>
      <w:r>
        <w:rPr>
          <w:rFonts w:hint="eastAsia"/>
        </w:rPr>
        <w:t>单行公式，</w:t>
      </w:r>
      <w:r w:rsidR="002D0A02">
        <w:rPr>
          <w:rFonts w:hint="eastAsia"/>
        </w:rPr>
        <w:t>敲入“</w:t>
      </w:r>
      <w:r w:rsidR="007157CD">
        <w:rPr>
          <w:rFonts w:hint="eastAsia"/>
        </w:rPr>
        <w:t>单</w:t>
      </w:r>
      <w:r w:rsidR="002D0A02">
        <w:rPr>
          <w:rFonts w:hint="eastAsia"/>
        </w:rPr>
        <w:t>行（公式）”</w:t>
      </w:r>
      <w:r w:rsidR="002D0A02">
        <w:rPr>
          <w:rFonts w:hint="eastAsia"/>
        </w:rPr>
        <w:t>&gt;</w:t>
      </w:r>
      <w:r w:rsidR="002D0A02">
        <w:rPr>
          <w:rFonts w:hint="eastAsia"/>
        </w:rPr>
        <w:t>“</w:t>
      </w:r>
      <w:r w:rsidR="002D0A02">
        <w:rPr>
          <w:rFonts w:hint="eastAsia"/>
        </w:rPr>
        <w:t>F</w:t>
      </w:r>
      <w:r w:rsidR="002D0A02">
        <w:t>3</w:t>
      </w:r>
      <w:r w:rsidR="002D0A02">
        <w:rPr>
          <w:rFonts w:hint="eastAsia"/>
        </w:rPr>
        <w:t>”</w:t>
      </w:r>
      <w:r w:rsidR="002D0A02">
        <w:rPr>
          <w:rFonts w:hint="eastAsia"/>
        </w:rPr>
        <w:t>&gt;</w:t>
      </w:r>
      <w:r w:rsidR="00FA1A0F">
        <w:rPr>
          <w:rFonts w:hint="eastAsia"/>
        </w:rPr>
        <w:t>生成单行</w:t>
      </w:r>
      <w:r w:rsidR="002D0A02">
        <w:rPr>
          <w:rFonts w:hint="eastAsia"/>
        </w:rPr>
        <w:t>公式样例</w:t>
      </w:r>
      <w:r>
        <w:rPr>
          <w:rFonts w:hint="eastAsia"/>
        </w:rPr>
        <w:t>，</w:t>
      </w:r>
      <w:r w:rsidR="002D0A02">
        <w:rPr>
          <w:rFonts w:hint="eastAsia"/>
        </w:rPr>
        <w:t>如</w:t>
      </w:r>
      <w:r>
        <w:rPr>
          <w:rFonts w:hint="eastAsia"/>
        </w:rPr>
        <w:t>式</w:t>
      </w:r>
      <w:r w:rsidR="009F65D9">
        <w:fldChar w:fldCharType="begin"/>
      </w:r>
      <w:r w:rsidR="009F65D9">
        <w:instrText xml:space="preserve"> </w:instrText>
      </w:r>
      <w:r w:rsidR="009F65D9">
        <w:rPr>
          <w:rFonts w:hint="eastAsia"/>
        </w:rPr>
        <w:instrText>REF _Ref129164592 \r \h</w:instrText>
      </w:r>
      <w:r w:rsidR="009F65D9">
        <w:instrText xml:space="preserve"> </w:instrText>
      </w:r>
      <w:r w:rsidR="009F65D9">
        <w:fldChar w:fldCharType="separate"/>
      </w:r>
      <w:r w:rsidR="00944AC6">
        <w:rPr>
          <w:rFonts w:hint="eastAsia"/>
        </w:rPr>
        <w:t>（</w:t>
      </w:r>
      <w:r w:rsidR="00944AC6">
        <w:rPr>
          <w:rFonts w:hint="eastAsia"/>
        </w:rPr>
        <w:t>2-1</w:t>
      </w:r>
      <w:r w:rsidR="00944AC6">
        <w:rPr>
          <w:rFonts w:hint="eastAsia"/>
        </w:rPr>
        <w:t>）</w:t>
      </w:r>
      <w:r w:rsidR="009F65D9">
        <w:fldChar w:fldCharType="end"/>
      </w:r>
      <w:r w:rsidR="002D0A02">
        <w:rPr>
          <w:rFonts w:hint="eastAsia"/>
        </w:rPr>
        <w:t>所示。</w:t>
      </w:r>
    </w:p>
    <w:p w14:paraId="17C4BE7A" w14:textId="77777777" w:rsidR="00301DAA" w:rsidRPr="00301DAA" w:rsidRDefault="00BE0272" w:rsidP="006911B8">
      <w:pPr>
        <w:pStyle w:val="a5"/>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r>
                <w:rPr>
                  <w:rFonts w:ascii="Cambria Math" w:hAnsi="Cambria Math"/>
                </w:rPr>
                <m:t>c</m:t>
              </m:r>
              <m:r>
                <w:rPr>
                  <w:rFonts w:ascii="Cambria Math" w:hAnsi="Cambria Math"/>
                </w:rPr>
                <m:t>#</m:t>
              </m:r>
              <m:r>
                <m:rPr>
                  <m:sty m:val="p"/>
                </m:rPr>
                <w:rPr>
                  <w:rFonts w:ascii="Cambria Math" w:hAnsi="Cambria Math"/>
                </w:rPr>
                <w:fldChar w:fldCharType="begin"/>
              </m:r>
              <w:bookmarkStart w:id="42" w:name="_Ref129164592"/>
              <w:bookmarkEnd w:id="42"/>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71CC19B2" w14:textId="77777777" w:rsidR="00301DAA" w:rsidRDefault="00301DAA" w:rsidP="008A2C93">
      <w:pPr>
        <w:pStyle w:val="0"/>
        <w:ind w:firstLine="480"/>
      </w:pPr>
      <w:r>
        <w:rPr>
          <w:rFonts w:hint="eastAsia"/>
        </w:rPr>
        <w:t>多行公式，</w:t>
      </w:r>
      <w:r w:rsidR="00F42284">
        <w:rPr>
          <w:rFonts w:hint="eastAsia"/>
        </w:rPr>
        <w:t>敲入</w:t>
      </w:r>
      <w:r w:rsidR="00BA248D">
        <w:rPr>
          <w:rFonts w:hint="eastAsia"/>
        </w:rPr>
        <w:t>“多行（公式）”</w:t>
      </w:r>
      <w:r w:rsidR="003210D5">
        <w:rPr>
          <w:rFonts w:hint="eastAsia"/>
        </w:rPr>
        <w:t>&gt;</w:t>
      </w:r>
      <w:r w:rsidR="00BA248D">
        <w:rPr>
          <w:rFonts w:hint="eastAsia"/>
        </w:rPr>
        <w:t>“</w:t>
      </w:r>
      <w:r w:rsidR="00BA248D">
        <w:rPr>
          <w:rFonts w:hint="eastAsia"/>
        </w:rPr>
        <w:t>F</w:t>
      </w:r>
      <w:r w:rsidR="00BA248D">
        <w:t>3</w:t>
      </w:r>
      <w:r w:rsidR="00BA248D">
        <w:rPr>
          <w:rFonts w:hint="eastAsia"/>
        </w:rPr>
        <w:t>”</w:t>
      </w:r>
      <w:r w:rsidR="003210D5">
        <w:rPr>
          <w:rFonts w:hint="eastAsia"/>
        </w:rPr>
        <w:t>&gt;</w:t>
      </w:r>
      <w:r w:rsidR="00FA1A0F">
        <w:rPr>
          <w:rFonts w:hint="eastAsia"/>
        </w:rPr>
        <w:t>生成</w:t>
      </w:r>
      <w:r w:rsidR="00353008">
        <w:rPr>
          <w:rFonts w:hint="eastAsia"/>
        </w:rPr>
        <w:t>多行公式</w:t>
      </w:r>
      <w:r w:rsidR="00B06C7F">
        <w:rPr>
          <w:rFonts w:hint="eastAsia"/>
        </w:rPr>
        <w:t>样例，</w:t>
      </w:r>
      <w:r w:rsidR="00353008">
        <w:rPr>
          <w:rFonts w:hint="eastAsia"/>
        </w:rPr>
        <w:t>如式</w:t>
      </w:r>
      <w:r w:rsidR="00353008">
        <w:fldChar w:fldCharType="begin"/>
      </w:r>
      <w:r w:rsidR="00353008">
        <w:instrText xml:space="preserve"> </w:instrText>
      </w:r>
      <w:r w:rsidR="00353008">
        <w:rPr>
          <w:rFonts w:hint="eastAsia"/>
        </w:rPr>
        <w:instrText>REF _Ref127443392 \r \h</w:instrText>
      </w:r>
      <w:r w:rsidR="00353008">
        <w:instrText xml:space="preserve"> </w:instrText>
      </w:r>
      <w:r w:rsidR="00353008">
        <w:fldChar w:fldCharType="separate"/>
      </w:r>
      <w:r w:rsidR="00944AC6">
        <w:rPr>
          <w:rFonts w:hint="eastAsia"/>
        </w:rPr>
        <w:t>（</w:t>
      </w:r>
      <w:r w:rsidR="00944AC6">
        <w:rPr>
          <w:rFonts w:hint="eastAsia"/>
        </w:rPr>
        <w:t>2-2</w:t>
      </w:r>
      <w:r w:rsidR="00944AC6">
        <w:rPr>
          <w:rFonts w:hint="eastAsia"/>
        </w:rPr>
        <w:t>）</w:t>
      </w:r>
      <w:r w:rsidR="00353008">
        <w:fldChar w:fldCharType="end"/>
      </w:r>
      <w:r w:rsidR="009F65D9">
        <w:rPr>
          <w:rFonts w:hint="eastAsia"/>
        </w:rPr>
        <w:t>所示</w:t>
      </w:r>
      <w:r w:rsidR="00BA248D">
        <w:rPr>
          <w:rFonts w:hint="eastAsia"/>
        </w:rPr>
        <w:t>。用“</w:t>
      </w:r>
      <w:r w:rsidR="00F26F32">
        <w:rPr>
          <w:rFonts w:hint="eastAsia"/>
        </w:rPr>
        <w:t>S</w:t>
      </w:r>
      <w:r w:rsidR="00BA248D">
        <w:rPr>
          <w:rFonts w:hint="eastAsia"/>
        </w:rPr>
        <w:t>hift</w:t>
      </w:r>
      <w:r w:rsidR="00BA248D">
        <w:t>+</w:t>
      </w:r>
      <w:r w:rsidR="00BA248D">
        <w:rPr>
          <w:rFonts w:hint="eastAsia"/>
        </w:rPr>
        <w:t>Enter</w:t>
      </w:r>
      <w:r w:rsidR="00BA248D">
        <w:rPr>
          <w:rFonts w:hint="eastAsia"/>
        </w:rPr>
        <w:t>”进行换行，在对齐位置敲入“</w:t>
      </w:r>
      <w:r w:rsidR="00BA248D">
        <w:rPr>
          <w:rFonts w:hint="eastAsia"/>
        </w:rPr>
        <w:t>&amp;</w:t>
      </w:r>
      <w:r w:rsidR="00BA248D">
        <w:rPr>
          <w:rFonts w:hint="eastAsia"/>
        </w:rPr>
        <w:t>”进行对齐。</w:t>
      </w:r>
    </w:p>
    <w:p w14:paraId="3E02B787" w14:textId="77777777" w:rsidR="00301DAA" w:rsidRPr="00301DAA" w:rsidRDefault="00BE0272" w:rsidP="00FB1081">
      <w:pPr>
        <w:pStyle w:val="a5"/>
      </w:pPr>
      <m:oMathPara>
        <m:oMath>
          <m:eqArr>
            <m:eqArrPr>
              <m:maxDist m:val="1"/>
              <m:ctrlPr>
                <w:rPr>
                  <w:rFonts w:ascii="Cambria Math" w:hAnsi="Cambria Math"/>
                </w:rPr>
              </m:ctrlPr>
            </m:eqArrPr>
            <m:e>
              <m:eqArr>
                <m:eqArrPr>
                  <m:ctrlPr>
                    <w:rPr>
                      <w:rFonts w:ascii="Cambria Math" w:hAnsi="Cambria Math"/>
                    </w:rPr>
                  </m:ctrlPr>
                </m:eqArrPr>
                <m:e>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&amp;=</m:t>
                  </m:r>
                  <m:r>
                    <w:rPr>
                      <w:rFonts w:ascii="Cambria Math" w:hAnsi="Cambria Math" w:hint="eastAsia"/>
                    </w:rPr>
                    <m:t>c</m:t>
                  </m:r>
                  <m:ctrlPr>
                    <w:rPr>
                      <w:rFonts w:ascii="Cambria Math" w:eastAsia="Cambria Math" w:hAnsi="Cambria Math" w:cs="Cambria Math"/>
                    </w:rPr>
                  </m:ctrlPr>
                </m:e>
                <m:e>
                  <m:r>
                    <m:rPr>
                      <m:sty m:val="p"/>
                    </m:rPr>
                    <w:rPr>
                      <w:rFonts w:ascii="Cambria Math" w:hAnsi="Cambria Math"/>
                    </w:rPr>
                    <m:t>&amp;=</m:t>
                  </m:r>
                  <m:r>
                    <w:rPr>
                      <w:rFonts w:ascii="Cambria Math" w:hAnsi="Cambria Math"/>
                    </w:rPr>
                    <m:t>d</m:t>
                  </m:r>
                </m:e>
              </m:eqArr>
              <m:r>
                <m:rPr>
                  <m:sty m:val="p"/>
                </m:rPr>
                <w:rPr>
                  <w:rFonts w:ascii="Cambria Math" w:hAnsi="Cambria Math"/>
                </w:rPr>
                <m:t>#</m:t>
              </m:r>
              <m:r>
                <m:rPr>
                  <m:sty m:val="p"/>
                </m:rPr>
                <w:rPr>
                  <w:rStyle w:val="a6"/>
                  <w:rFonts w:ascii="Cambria Math" w:hAnsi="Cambria Math"/>
                </w:rPr>
                <w:fldChar w:fldCharType="begin"/>
              </m:r>
              <w:bookmarkStart w:id="43" w:name="_Ref127443392"/>
              <w:bookmarkEnd w:id="43"/>
              <m:r>
                <m:rPr>
                  <m:sty m:val="p"/>
                </m:rPr>
                <w:rPr>
                  <w:rStyle w:val="a6"/>
                  <w:rFonts w:ascii="Cambria Math" w:hAnsi="Cambria Math"/>
                </w:rPr>
                <m:t xml:space="preserve"> LISTNUM  </m:t>
              </m:r>
              <m:r>
                <m:rPr>
                  <m:sty m:val="p"/>
                </m:rPr>
                <w:rPr>
                  <w:rStyle w:val="a6"/>
                  <w:rFonts w:ascii="Cambria Math" w:hAnsi="Cambria Math"/>
                </w:rPr>
                <m:t>（</m:t>
              </m:r>
              <m:r>
                <m:rPr>
                  <m:sty m:val="p"/>
                </m:rPr>
                <w:rPr>
                  <w:rStyle w:val="a6"/>
                  <w:rFonts w:ascii="Cambria Math" w:hAnsi="Cambria Math"/>
                </w:rPr>
                <m:t>eq</m:t>
              </m:r>
              <m:r>
                <m:rPr>
                  <m:sty m:val="p"/>
                </m:rPr>
                <w:rPr>
                  <w:rStyle w:val="a6"/>
                  <w:rFonts w:ascii="Cambria Math" w:hAnsi="Cambria Math"/>
                </w:rPr>
                <m:t>）</m:t>
              </m:r>
              <m:r>
                <m:rPr>
                  <m:sty m:val="p"/>
                </m:rPr>
                <w:rPr>
                  <w:rStyle w:val="a6"/>
                  <w:rFonts w:ascii="Cambria Math" w:hAnsi="Cambria Math"/>
                </w:rPr>
                <m:t xml:space="preserve"> \l 8 </m:t>
              </m:r>
              <m:r>
                <m:rPr>
                  <m:sty m:val="p"/>
                </m:rPr>
                <w:rPr>
                  <w:rStyle w:val="a6"/>
                  <w:rFonts w:ascii="Cambria Math" w:hAnsi="Cambria Math"/>
                </w:rPr>
                <w:fldChar w:fldCharType="end"/>
              </m:r>
            </m:e>
          </m:eqArr>
        </m:oMath>
      </m:oMathPara>
    </w:p>
    <w:p w14:paraId="0947853F" w14:textId="77777777" w:rsidR="00301DAA" w:rsidRPr="00301DAA" w:rsidRDefault="00E450CA" w:rsidP="00301DAA">
      <w:pPr>
        <w:pStyle w:val="0"/>
        <w:ind w:firstLine="480"/>
      </w:pPr>
      <w:r>
        <w:rPr>
          <w:rFonts w:hint="eastAsia"/>
        </w:rPr>
        <w:t>mathtype</w:t>
      </w:r>
      <w:r>
        <w:rPr>
          <w:rFonts w:hint="eastAsia"/>
        </w:rPr>
        <w:t>公式，敲入“</w:t>
      </w:r>
      <w:r w:rsidR="00127CE7">
        <w:rPr>
          <w:rFonts w:hint="eastAsia"/>
        </w:rPr>
        <w:t>math</w:t>
      </w:r>
      <w:r w:rsidR="00127CE7">
        <w:rPr>
          <w:rFonts w:hint="eastAsia"/>
        </w:rPr>
        <w:t>（</w:t>
      </w:r>
      <w:r w:rsidR="00127CE7">
        <w:rPr>
          <w:rFonts w:hint="eastAsia"/>
        </w:rPr>
        <w:t>type</w:t>
      </w:r>
      <w:r>
        <w:rPr>
          <w:rFonts w:hint="eastAsia"/>
        </w:rPr>
        <w:t>公式）”</w:t>
      </w:r>
      <w:r>
        <w:rPr>
          <w:rFonts w:hint="eastAsia"/>
        </w:rPr>
        <w:t>&gt;</w:t>
      </w:r>
      <w:r>
        <w:rPr>
          <w:rFonts w:hint="eastAsia"/>
        </w:rPr>
        <w:t>“</w:t>
      </w:r>
      <w:r>
        <w:rPr>
          <w:rFonts w:hint="eastAsia"/>
        </w:rPr>
        <w:t>F</w:t>
      </w:r>
      <w:r>
        <w:t>3</w:t>
      </w:r>
      <w:r>
        <w:rPr>
          <w:rFonts w:hint="eastAsia"/>
        </w:rPr>
        <w:t>”</w:t>
      </w:r>
      <w:r>
        <w:rPr>
          <w:rFonts w:hint="eastAsia"/>
        </w:rPr>
        <w:t>&gt;</w:t>
      </w:r>
      <w:r>
        <w:rPr>
          <w:rFonts w:hint="eastAsia"/>
        </w:rPr>
        <w:t>生成</w:t>
      </w:r>
      <w:r w:rsidR="00D6250E">
        <w:rPr>
          <w:rFonts w:hint="eastAsia"/>
        </w:rPr>
        <w:t>mathtype</w:t>
      </w:r>
      <w:r>
        <w:rPr>
          <w:rFonts w:hint="eastAsia"/>
        </w:rPr>
        <w:t>公式样例，</w:t>
      </w:r>
      <w:r w:rsidR="008A3251">
        <w:rPr>
          <w:rFonts w:hint="eastAsia"/>
        </w:rPr>
        <w:t>如</w:t>
      </w:r>
      <w:r w:rsidR="005A11B3">
        <w:rPr>
          <w:rFonts w:hint="eastAsia"/>
        </w:rPr>
        <w:t>式</w:t>
      </w:r>
      <w:r w:rsidR="008A3251">
        <w:fldChar w:fldCharType="begin"/>
      </w:r>
      <w:r w:rsidR="008A3251">
        <w:instrText xml:space="preserve"> </w:instrText>
      </w:r>
      <w:r w:rsidR="008A3251">
        <w:rPr>
          <w:rFonts w:hint="eastAsia"/>
        </w:rPr>
        <w:instrText>REF _Ref127443570 \r \h</w:instrText>
      </w:r>
      <w:r w:rsidR="008A3251">
        <w:instrText xml:space="preserve"> </w:instrText>
      </w:r>
      <w:r w:rsidR="008A3251">
        <w:fldChar w:fldCharType="separate"/>
      </w:r>
      <w:r w:rsidR="00944AC6">
        <w:rPr>
          <w:rFonts w:hint="eastAsia"/>
        </w:rPr>
        <w:t>（</w:t>
      </w:r>
      <w:r w:rsidR="00944AC6">
        <w:rPr>
          <w:rFonts w:hint="eastAsia"/>
        </w:rPr>
        <w:t>2-3</w:t>
      </w:r>
      <w:r w:rsidR="00944AC6">
        <w:rPr>
          <w:rFonts w:hint="eastAsia"/>
        </w:rPr>
        <w:t>）</w:t>
      </w:r>
      <w:r w:rsidR="008A3251">
        <w:fldChar w:fldCharType="end"/>
      </w:r>
      <w:r w:rsidR="008A3251">
        <w:rPr>
          <w:rFonts w:hint="eastAsia"/>
        </w:rPr>
        <w:t>所示</w:t>
      </w:r>
      <w:r w:rsidR="005A11B3">
        <w:rPr>
          <w:rFonts w:hint="eastAsia"/>
        </w:rPr>
        <w:t>。</w:t>
      </w:r>
      <w:r w:rsidR="00720F90">
        <w:rPr>
          <w:rFonts w:hint="eastAsia"/>
        </w:rPr>
        <w:t>注意</w:t>
      </w:r>
      <w:r w:rsidR="007F2BE0">
        <w:rPr>
          <w:rFonts w:hint="eastAsia"/>
        </w:rPr>
        <w:t>式</w:t>
      </w:r>
      <w:r w:rsidR="007F2BE0">
        <w:fldChar w:fldCharType="begin"/>
      </w:r>
      <w:r w:rsidR="007F2BE0">
        <w:instrText xml:space="preserve"> </w:instrText>
      </w:r>
      <w:r w:rsidR="007F2BE0">
        <w:rPr>
          <w:rFonts w:hint="eastAsia"/>
        </w:rPr>
        <w:instrText>REF _Ref127443570 \r \h</w:instrText>
      </w:r>
      <w:r w:rsidR="007F2BE0">
        <w:instrText xml:space="preserve"> </w:instrText>
      </w:r>
      <w:r w:rsidR="007F2BE0">
        <w:fldChar w:fldCharType="separate"/>
      </w:r>
      <w:r w:rsidR="00944AC6">
        <w:rPr>
          <w:rFonts w:hint="eastAsia"/>
        </w:rPr>
        <w:t>（</w:t>
      </w:r>
      <w:r w:rsidR="00944AC6">
        <w:rPr>
          <w:rFonts w:hint="eastAsia"/>
        </w:rPr>
        <w:t>2-3</w:t>
      </w:r>
      <w:r w:rsidR="00944AC6">
        <w:rPr>
          <w:rFonts w:hint="eastAsia"/>
        </w:rPr>
        <w:t>）</w:t>
      </w:r>
      <w:r w:rsidR="007F2BE0">
        <w:fldChar w:fldCharType="end"/>
      </w:r>
      <w:r w:rsidR="007F2BE0">
        <w:rPr>
          <w:rFonts w:hint="eastAsia"/>
        </w:rPr>
        <w:t>已应用了“公式”样式，</w:t>
      </w:r>
      <w:r w:rsidR="00720F90">
        <w:rPr>
          <w:rFonts w:hint="eastAsia"/>
        </w:rPr>
        <w:t>不要重复应用，</w:t>
      </w:r>
      <w:r w:rsidR="0071234F">
        <w:rPr>
          <w:rFonts w:hint="eastAsia"/>
        </w:rPr>
        <w:t>否则将导致</w:t>
      </w:r>
      <w:r w:rsidR="007F2BE0">
        <w:rPr>
          <w:rFonts w:hint="eastAsia"/>
        </w:rPr>
        <w:t>编号</w:t>
      </w:r>
      <w:r w:rsidR="0071234F">
        <w:rPr>
          <w:rFonts w:hint="eastAsia"/>
        </w:rPr>
        <w:t>位置</w:t>
      </w:r>
      <w:r w:rsidR="007F2BE0">
        <w:rPr>
          <w:rFonts w:hint="eastAsia"/>
        </w:rPr>
        <w:t>不</w:t>
      </w:r>
      <w:r w:rsidR="0071234F">
        <w:rPr>
          <w:rFonts w:hint="eastAsia"/>
        </w:rPr>
        <w:t>能上下</w:t>
      </w:r>
      <w:r w:rsidR="00720F90">
        <w:rPr>
          <w:rFonts w:hint="eastAsia"/>
        </w:rPr>
        <w:t>居中，需要重新插入</w:t>
      </w:r>
      <w:r w:rsidR="00486318">
        <w:rPr>
          <w:rFonts w:hint="eastAsia"/>
        </w:rPr>
        <w:t>公式样例</w:t>
      </w:r>
      <w:r w:rsidR="00720F90">
        <w:rPr>
          <w:rFonts w:hint="eastAsia"/>
        </w:rPr>
        <w:t>。</w:t>
      </w:r>
    </w:p>
    <w:p w14:paraId="17CF7524" w14:textId="77777777" w:rsidR="00301DAA" w:rsidRDefault="00301DAA" w:rsidP="003904C3">
      <w:pPr>
        <w:pStyle w:val="a5"/>
      </w:pPr>
      <w:r>
        <w:tab/>
      </w:r>
      <w:r w:rsidRPr="00FB1081">
        <w:rPr>
          <w:position w:val="-24"/>
        </w:rPr>
        <w:object w:dxaOrig="580" w:dyaOrig="620" w14:anchorId="5C2CD9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31.7pt" o:ole="">
            <v:imagedata r:id="rId16" o:title=""/>
          </v:shape>
          <o:OLEObject Type="Embed" ProgID="Equation.DSMT4" ShapeID="_x0000_i1025" DrawAspect="Content" ObjectID="_1825437937" r:id="rId17"/>
        </w:object>
      </w:r>
      <w:r>
        <w:tab/>
      </w:r>
      <w:r w:rsidRPr="00FB1081">
        <w:fldChar w:fldCharType="begin"/>
      </w:r>
      <w:bookmarkStart w:id="44" w:name="_Ref127443570"/>
      <w:bookmarkEnd w:id="44"/>
      <w:r w:rsidRPr="00FB1081">
        <w:instrText xml:space="preserve"> LISTNUM  </w:instrText>
      </w:r>
      <w:r w:rsidRPr="00FB1081">
        <w:instrText>（</w:instrText>
      </w:r>
      <w:r w:rsidRPr="00FB1081">
        <w:instrText>eq</w:instrText>
      </w:r>
      <w:r w:rsidRPr="00FB1081">
        <w:instrText>）</w:instrText>
      </w:r>
      <w:r w:rsidRPr="00FB1081">
        <w:instrText xml:space="preserve"> \l 8 </w:instrText>
      </w:r>
      <w:r w:rsidRPr="00FB1081">
        <w:fldChar w:fldCharType="end"/>
      </w:r>
    </w:p>
    <w:p w14:paraId="0CCDA2D9" w14:textId="77777777" w:rsidR="00071D79" w:rsidRDefault="002372CF" w:rsidP="00071D79">
      <w:pPr>
        <w:pStyle w:val="0"/>
        <w:ind w:firstLine="480"/>
      </w:pPr>
      <w:r>
        <w:rPr>
          <w:rFonts w:hint="eastAsia"/>
        </w:rPr>
        <w:t>（</w:t>
      </w:r>
      <w:r w:rsidRPr="00196DD3">
        <w:t>2</w:t>
      </w:r>
      <w:r w:rsidRPr="00196DD3">
        <w:rPr>
          <w:rFonts w:hint="eastAsia"/>
        </w:rPr>
        <w:t>）选中</w:t>
      </w:r>
      <w:r>
        <w:rPr>
          <w:rFonts w:hint="eastAsia"/>
        </w:rPr>
        <w:t>该行</w:t>
      </w:r>
      <w:r w:rsidRPr="00196DD3">
        <w:rPr>
          <w:rFonts w:hint="eastAsia"/>
        </w:rPr>
        <w:t>公式</w:t>
      </w:r>
      <w:r w:rsidR="00B06C7F">
        <w:rPr>
          <w:rFonts w:hint="eastAsia"/>
        </w:rPr>
        <w:t>样例</w:t>
      </w:r>
      <w:r w:rsidRPr="00196DD3">
        <w:rPr>
          <w:rFonts w:hint="eastAsia"/>
        </w:rPr>
        <w:t>，可以复制粘贴至其他位置，编号会同步更新。当然也可按</w:t>
      </w:r>
      <w:r>
        <w:rPr>
          <w:rFonts w:hint="eastAsia"/>
        </w:rPr>
        <w:t>（</w:t>
      </w:r>
      <w:r w:rsidRPr="00196DD3">
        <w:rPr>
          <w:rFonts w:hint="eastAsia"/>
        </w:rPr>
        <w:t>1</w:t>
      </w:r>
      <w:r w:rsidRPr="00196DD3">
        <w:rPr>
          <w:rFonts w:hint="eastAsia"/>
        </w:rPr>
        <w:t>）所述的方式插入新的公式</w:t>
      </w:r>
      <w:r w:rsidR="00B06C7F">
        <w:rPr>
          <w:rFonts w:hint="eastAsia"/>
        </w:rPr>
        <w:t>样例</w:t>
      </w:r>
      <w:r w:rsidRPr="00196DD3">
        <w:rPr>
          <w:rFonts w:hint="eastAsia"/>
        </w:rPr>
        <w:t>，编号也会更新</w:t>
      </w:r>
      <w:r>
        <w:rPr>
          <w:rFonts w:hint="eastAsia"/>
        </w:rPr>
        <w:t>。</w:t>
      </w:r>
    </w:p>
    <w:p w14:paraId="47ED1E39" w14:textId="77777777" w:rsidR="008568CA" w:rsidRPr="002372CF" w:rsidRDefault="008568CA" w:rsidP="008D11D8">
      <w:pPr>
        <w:pStyle w:val="0"/>
        <w:ind w:firstLine="480"/>
      </w:pPr>
    </w:p>
    <w:p w14:paraId="6EAD3DCE" w14:textId="77777777" w:rsidR="00196DD3" w:rsidRPr="00196DD3" w:rsidRDefault="00196DD3" w:rsidP="00C660C3">
      <w:pPr>
        <w:pStyle w:val="2"/>
      </w:pPr>
      <w:bookmarkStart w:id="45" w:name="_Toc107067843"/>
      <w:bookmarkStart w:id="46" w:name="_Toc129164560"/>
      <w:r w:rsidRPr="00196DD3">
        <w:rPr>
          <w:rFonts w:hint="eastAsia"/>
        </w:rPr>
        <w:t>引用和更新</w:t>
      </w:r>
      <w:bookmarkEnd w:id="45"/>
      <w:bookmarkEnd w:id="46"/>
    </w:p>
    <w:p w14:paraId="07290485" w14:textId="77777777" w:rsidR="00196DD3" w:rsidRPr="00196DD3" w:rsidRDefault="00196DD3" w:rsidP="00C660C3">
      <w:pPr>
        <w:pStyle w:val="3"/>
      </w:pPr>
      <w:bookmarkStart w:id="47" w:name="_Toc107067844"/>
      <w:bookmarkStart w:id="48" w:name="_Toc129164561"/>
      <w:r w:rsidRPr="00196DD3">
        <w:rPr>
          <w:rFonts w:hint="eastAsia"/>
        </w:rPr>
        <w:t>引用</w:t>
      </w:r>
      <w:bookmarkEnd w:id="47"/>
      <w:bookmarkEnd w:id="48"/>
    </w:p>
    <w:p w14:paraId="4B9F1F62" w14:textId="77777777" w:rsidR="00196DD3" w:rsidRPr="00196DD3" w:rsidRDefault="00196DD3" w:rsidP="00C660C3">
      <w:pPr>
        <w:pStyle w:val="0"/>
        <w:ind w:firstLine="480"/>
      </w:pPr>
      <w:r w:rsidRPr="00196DD3">
        <w:rPr>
          <w:rFonts w:hint="eastAsia"/>
        </w:rPr>
        <w:t>图片、表格和公式的引用方式一样，都是通过交叉引用功能实现，具体方式：</w:t>
      </w:r>
    </w:p>
    <w:p w14:paraId="3283CDDE" w14:textId="77777777" w:rsidR="00196DD3" w:rsidRPr="00196DD3" w:rsidRDefault="00196DD3" w:rsidP="00C660C3">
      <w:pPr>
        <w:pStyle w:val="0"/>
        <w:ind w:firstLine="480"/>
      </w:pPr>
      <w:r w:rsidRPr="00196DD3">
        <w:rPr>
          <w:rFonts w:hint="eastAsia"/>
        </w:rPr>
        <w:t>光标放置在需要引用的位置</w:t>
      </w:r>
      <w:r w:rsidR="00266E67">
        <w:rPr>
          <w:rFonts w:hint="eastAsia"/>
        </w:rPr>
        <w:t>&gt;</w:t>
      </w:r>
      <w:r w:rsidRPr="00196DD3">
        <w:rPr>
          <w:rFonts w:hint="eastAsia"/>
        </w:rPr>
        <w:t>“引用”选项卡</w:t>
      </w:r>
      <w:r w:rsidR="00266E67">
        <w:rPr>
          <w:rFonts w:hint="eastAsia"/>
        </w:rPr>
        <w:t>&gt;</w:t>
      </w:r>
      <w:r w:rsidRPr="00196DD3">
        <w:rPr>
          <w:rFonts w:hint="eastAsia"/>
        </w:rPr>
        <w:t>“题注”栏的“交叉引用”</w:t>
      </w:r>
      <w:r w:rsidR="00266E67">
        <w:rPr>
          <w:rFonts w:hint="eastAsia"/>
        </w:rPr>
        <w:t>&gt;</w:t>
      </w:r>
      <w:r w:rsidRPr="00196DD3">
        <w:rPr>
          <w:rFonts w:hint="eastAsia"/>
        </w:rPr>
        <w:t>“引用类型”：“编号项”</w:t>
      </w:r>
      <w:r w:rsidR="00266E67">
        <w:rPr>
          <w:rFonts w:hint="eastAsia"/>
        </w:rPr>
        <w:t>&gt;</w:t>
      </w:r>
      <w:r w:rsidRPr="00196DD3">
        <w:rPr>
          <w:rFonts w:hint="eastAsia"/>
        </w:rPr>
        <w:t>找到相应编号项后选择“插入”。</w:t>
      </w:r>
    </w:p>
    <w:p w14:paraId="057D7A45" w14:textId="77777777" w:rsidR="00196DD3" w:rsidRDefault="00196DD3" w:rsidP="00C660C3">
      <w:pPr>
        <w:pStyle w:val="0"/>
        <w:ind w:firstLine="480"/>
      </w:pPr>
      <w:r w:rsidRPr="00196DD3">
        <w:rPr>
          <w:rFonts w:hint="eastAsia"/>
        </w:rPr>
        <w:t>建议将“交叉引用”固定到“快速访问工具栏”，方便用“</w:t>
      </w:r>
      <w:r w:rsidRPr="00196DD3">
        <w:rPr>
          <w:rFonts w:hint="eastAsia"/>
        </w:rPr>
        <w:t>Alt</w:t>
      </w:r>
      <w:r w:rsidRPr="00196DD3">
        <w:t>+</w:t>
      </w:r>
      <w:r w:rsidRPr="00196DD3">
        <w:rPr>
          <w:rFonts w:hint="eastAsia"/>
        </w:rPr>
        <w:t>数字键”的快捷方式进行引用。</w:t>
      </w:r>
      <w:r w:rsidR="00466A28">
        <w:rPr>
          <w:rFonts w:hint="eastAsia"/>
        </w:rPr>
        <w:t>操作方式：</w:t>
      </w:r>
      <w:r w:rsidR="00F9451B">
        <w:rPr>
          <w:rFonts w:hint="eastAsia"/>
        </w:rPr>
        <w:t>鼠标</w:t>
      </w:r>
      <w:r w:rsidR="00466A28">
        <w:rPr>
          <w:rFonts w:hint="eastAsia"/>
        </w:rPr>
        <w:t>悬浮在“交叉引用”按钮位置</w:t>
      </w:r>
      <w:r w:rsidR="00466A28">
        <w:rPr>
          <w:rFonts w:hint="eastAsia"/>
        </w:rPr>
        <w:t>&gt;</w:t>
      </w:r>
      <w:r w:rsidR="00466A28">
        <w:rPr>
          <w:rFonts w:hint="eastAsia"/>
        </w:rPr>
        <w:t>右键</w:t>
      </w:r>
      <w:r w:rsidR="00466A28">
        <w:rPr>
          <w:rFonts w:hint="eastAsia"/>
        </w:rPr>
        <w:t>&gt;</w:t>
      </w:r>
      <w:r w:rsidR="00466A28">
        <w:rPr>
          <w:rFonts w:hint="eastAsia"/>
        </w:rPr>
        <w:t>“添加到快速访问工具栏”</w:t>
      </w:r>
      <w:r w:rsidR="00997429">
        <w:rPr>
          <w:rFonts w:hint="eastAsia"/>
        </w:rPr>
        <w:t>。</w:t>
      </w:r>
    </w:p>
    <w:p w14:paraId="39C85A85" w14:textId="77777777" w:rsidR="00F245FC" w:rsidRPr="00196DD3" w:rsidRDefault="00F245FC" w:rsidP="00C660C3">
      <w:pPr>
        <w:pStyle w:val="0"/>
        <w:ind w:firstLine="480"/>
      </w:pPr>
      <w:r>
        <w:rPr>
          <w:rFonts w:hint="eastAsia"/>
        </w:rPr>
        <w:t>实际编写过程中，“交叉引用”对话框可以</w:t>
      </w:r>
      <w:r w:rsidR="005A4CF7">
        <w:rPr>
          <w:rFonts w:hint="eastAsia"/>
        </w:rPr>
        <w:t>选择</w:t>
      </w:r>
      <w:r>
        <w:rPr>
          <w:rFonts w:hint="eastAsia"/>
        </w:rPr>
        <w:t>不关闭，方便边写边引。</w:t>
      </w:r>
    </w:p>
    <w:p w14:paraId="564575A9" w14:textId="77777777" w:rsidR="00196DD3" w:rsidRPr="00196DD3" w:rsidRDefault="00196DD3" w:rsidP="00C660C3">
      <w:pPr>
        <w:pStyle w:val="3"/>
      </w:pPr>
      <w:bookmarkStart w:id="49" w:name="_Toc107067845"/>
      <w:bookmarkStart w:id="50" w:name="_Toc129164562"/>
      <w:r w:rsidRPr="00196DD3">
        <w:rPr>
          <w:rFonts w:hint="eastAsia"/>
        </w:rPr>
        <w:lastRenderedPageBreak/>
        <w:t>更新</w:t>
      </w:r>
      <w:bookmarkEnd w:id="49"/>
      <w:bookmarkEnd w:id="50"/>
    </w:p>
    <w:p w14:paraId="41BFA9F6" w14:textId="77777777" w:rsidR="00196DD3" w:rsidRPr="00196DD3" w:rsidRDefault="00196DD3" w:rsidP="00C660C3">
      <w:pPr>
        <w:pStyle w:val="0"/>
        <w:ind w:firstLine="480"/>
      </w:pPr>
      <w:r w:rsidRPr="00196DD3">
        <w:rPr>
          <w:rFonts w:hint="eastAsia"/>
        </w:rPr>
        <w:t>注意图表及公式的编号会自动更新，但引用不会，它属于域代码，可以进行手动更新，更新方式有：</w:t>
      </w:r>
    </w:p>
    <w:p w14:paraId="70E82CD6" w14:textId="77777777" w:rsidR="00196DD3" w:rsidRPr="00196DD3" w:rsidRDefault="00D94966" w:rsidP="00C660C3">
      <w:pPr>
        <w:pStyle w:val="0"/>
        <w:ind w:firstLine="480"/>
      </w:pPr>
      <w:r>
        <w:rPr>
          <w:rFonts w:hint="eastAsia"/>
        </w:rPr>
        <w:t>（</w:t>
      </w:r>
      <w:r w:rsidR="00196DD3" w:rsidRPr="00196DD3">
        <w:rPr>
          <w:rFonts w:hint="eastAsia"/>
        </w:rPr>
        <w:t>1</w:t>
      </w:r>
      <w:r w:rsidR="00196DD3" w:rsidRPr="00196DD3">
        <w:rPr>
          <w:rFonts w:hint="eastAsia"/>
        </w:rPr>
        <w:t>）全局更新</w:t>
      </w:r>
    </w:p>
    <w:p w14:paraId="160D1238" w14:textId="77777777" w:rsidR="00196DD3" w:rsidRPr="00196DD3" w:rsidRDefault="004F47D7" w:rsidP="00C660C3">
      <w:pPr>
        <w:pStyle w:val="0"/>
        <w:ind w:firstLine="480"/>
      </w:pPr>
      <w:r>
        <w:rPr>
          <w:rFonts w:hint="eastAsia"/>
        </w:rPr>
        <w:t>方法</w:t>
      </w:r>
      <w:r w:rsidR="00196DD3" w:rsidRPr="00196DD3">
        <w:t>1</w:t>
      </w:r>
      <w:r w:rsidR="00196DD3" w:rsidRPr="00196DD3">
        <w:rPr>
          <w:rFonts w:hint="eastAsia"/>
        </w:rPr>
        <w:t>.</w:t>
      </w:r>
      <w:r w:rsidR="00196DD3" w:rsidRPr="00196DD3">
        <w:t xml:space="preserve"> </w:t>
      </w:r>
      <w:r w:rsidR="00196DD3" w:rsidRPr="00196DD3">
        <w:rPr>
          <w:rFonts w:hint="eastAsia"/>
        </w:rPr>
        <w:t>“</w:t>
      </w:r>
      <w:r w:rsidR="00196DD3" w:rsidRPr="00196DD3">
        <w:t>C</w:t>
      </w:r>
      <w:r w:rsidR="00196DD3" w:rsidRPr="00196DD3">
        <w:rPr>
          <w:rFonts w:hint="eastAsia"/>
        </w:rPr>
        <w:t>trl</w:t>
      </w:r>
      <w:r w:rsidR="00196DD3" w:rsidRPr="00196DD3">
        <w:t>+</w:t>
      </w:r>
      <w:r w:rsidR="00196DD3" w:rsidRPr="00196DD3">
        <w:rPr>
          <w:rFonts w:hint="eastAsia"/>
        </w:rPr>
        <w:t>P</w:t>
      </w:r>
      <w:r w:rsidR="00196DD3" w:rsidRPr="00196DD3">
        <w:rPr>
          <w:rFonts w:hint="eastAsia"/>
        </w:rPr>
        <w:t>”打印预览</w:t>
      </w:r>
      <w:r w:rsidR="00266E67">
        <w:rPr>
          <w:rFonts w:hint="eastAsia"/>
        </w:rPr>
        <w:t>&gt;</w:t>
      </w:r>
      <w:r w:rsidR="00196DD3" w:rsidRPr="00196DD3">
        <w:rPr>
          <w:rFonts w:hint="eastAsia"/>
        </w:rPr>
        <w:t>“</w:t>
      </w:r>
      <w:r w:rsidR="00196DD3" w:rsidRPr="00196DD3">
        <w:rPr>
          <w:rFonts w:hint="eastAsia"/>
        </w:rPr>
        <w:t>Esc</w:t>
      </w:r>
      <w:r w:rsidR="00196DD3" w:rsidRPr="00196DD3">
        <w:rPr>
          <w:rFonts w:hint="eastAsia"/>
        </w:rPr>
        <w:t>”返回。会更新所有域。</w:t>
      </w:r>
      <w:r w:rsidR="003C63C7">
        <w:rPr>
          <w:rFonts w:hint="eastAsia"/>
        </w:rPr>
        <w:t>应</w:t>
      </w:r>
      <w:r w:rsidR="0021193D">
        <w:rPr>
          <w:rFonts w:hint="eastAsia"/>
        </w:rPr>
        <w:t>注意这种方式下三个目录“只更新页码”，若</w:t>
      </w:r>
      <w:r w:rsidR="00371F00">
        <w:rPr>
          <w:rFonts w:hint="eastAsia"/>
        </w:rPr>
        <w:t>目录条目有变化</w:t>
      </w:r>
      <w:r w:rsidR="0021193D">
        <w:rPr>
          <w:rFonts w:hint="eastAsia"/>
        </w:rPr>
        <w:t>，仍需分别将光标放置于目录内</w:t>
      </w:r>
      <w:r w:rsidR="0021193D">
        <w:rPr>
          <w:rFonts w:hint="eastAsia"/>
        </w:rPr>
        <w:t>&gt;</w:t>
      </w:r>
      <w:r w:rsidR="0021193D">
        <w:rPr>
          <w:rFonts w:hint="eastAsia"/>
        </w:rPr>
        <w:t>“</w:t>
      </w:r>
      <w:r w:rsidR="0021193D">
        <w:rPr>
          <w:rFonts w:hint="eastAsia"/>
        </w:rPr>
        <w:t>F</w:t>
      </w:r>
      <w:r w:rsidR="0021193D">
        <w:t>9</w:t>
      </w:r>
      <w:r w:rsidR="0021193D">
        <w:rPr>
          <w:rFonts w:hint="eastAsia"/>
        </w:rPr>
        <w:t>”</w:t>
      </w:r>
      <w:r w:rsidR="009F5D1B" w:rsidRPr="00196DD3">
        <w:rPr>
          <w:rFonts w:hint="eastAsia"/>
        </w:rPr>
        <w:t>更新</w:t>
      </w:r>
      <w:r w:rsidR="0021193D">
        <w:rPr>
          <w:rFonts w:hint="eastAsia"/>
        </w:rPr>
        <w:t>&gt;</w:t>
      </w:r>
      <w:r w:rsidR="0021193D">
        <w:rPr>
          <w:rFonts w:hint="eastAsia"/>
        </w:rPr>
        <w:t>“更新整个目录”</w:t>
      </w:r>
      <w:r w:rsidR="00E7491A">
        <w:rPr>
          <w:rFonts w:hint="eastAsia"/>
        </w:rPr>
        <w:t>。给到的建议是</w:t>
      </w:r>
      <w:r w:rsidR="00A121AF">
        <w:rPr>
          <w:rFonts w:hint="eastAsia"/>
        </w:rPr>
        <w:t>，</w:t>
      </w:r>
      <w:r w:rsidR="00E7491A">
        <w:rPr>
          <w:rFonts w:hint="eastAsia"/>
        </w:rPr>
        <w:t>如果</w:t>
      </w:r>
      <w:r w:rsidR="00024766">
        <w:rPr>
          <w:rFonts w:hint="eastAsia"/>
        </w:rPr>
        <w:t>目录</w:t>
      </w:r>
      <w:r w:rsidR="00E7491A">
        <w:rPr>
          <w:rFonts w:hint="eastAsia"/>
        </w:rPr>
        <w:t>条目有变化，</w:t>
      </w:r>
      <w:r w:rsidR="00BC16A7">
        <w:rPr>
          <w:rFonts w:hint="eastAsia"/>
        </w:rPr>
        <w:t>可</w:t>
      </w:r>
      <w:r w:rsidR="00E7491A">
        <w:rPr>
          <w:rFonts w:hint="eastAsia"/>
        </w:rPr>
        <w:t>直接</w:t>
      </w:r>
      <w:r>
        <w:rPr>
          <w:rFonts w:hint="eastAsia"/>
        </w:rPr>
        <w:t>采用“方法</w:t>
      </w:r>
      <w:r>
        <w:rPr>
          <w:rFonts w:hint="eastAsia"/>
        </w:rPr>
        <w:t>2</w:t>
      </w:r>
      <w:r>
        <w:rPr>
          <w:rFonts w:hint="eastAsia"/>
        </w:rPr>
        <w:t>”</w:t>
      </w:r>
      <w:r w:rsidR="0021193D">
        <w:rPr>
          <w:rFonts w:hint="eastAsia"/>
        </w:rPr>
        <w:t>。</w:t>
      </w:r>
    </w:p>
    <w:p w14:paraId="0E80A738" w14:textId="77777777" w:rsidR="00196DD3" w:rsidRPr="00196DD3" w:rsidRDefault="004F47D7" w:rsidP="00C660C3">
      <w:pPr>
        <w:pStyle w:val="0"/>
        <w:ind w:firstLine="480"/>
      </w:pPr>
      <w:r>
        <w:rPr>
          <w:rFonts w:hint="eastAsia"/>
        </w:rPr>
        <w:t>方法</w:t>
      </w:r>
      <w:r w:rsidR="00196DD3" w:rsidRPr="00196DD3">
        <w:rPr>
          <w:rFonts w:hint="eastAsia"/>
        </w:rPr>
        <w:t>2.</w:t>
      </w:r>
      <w:r w:rsidR="00196DD3" w:rsidRPr="00196DD3">
        <w:t xml:space="preserve"> </w:t>
      </w:r>
      <w:r w:rsidR="00196DD3" w:rsidRPr="00196DD3">
        <w:rPr>
          <w:rFonts w:hint="eastAsia"/>
        </w:rPr>
        <w:t>“</w:t>
      </w:r>
      <w:r w:rsidR="00196DD3" w:rsidRPr="00196DD3">
        <w:t>C</w:t>
      </w:r>
      <w:r w:rsidR="00196DD3" w:rsidRPr="00196DD3">
        <w:rPr>
          <w:rFonts w:hint="eastAsia"/>
        </w:rPr>
        <w:t>trl</w:t>
      </w:r>
      <w:r w:rsidR="00196DD3" w:rsidRPr="00196DD3">
        <w:t>+</w:t>
      </w:r>
      <w:r w:rsidR="00196DD3" w:rsidRPr="00196DD3">
        <w:rPr>
          <w:rFonts w:hint="eastAsia"/>
        </w:rPr>
        <w:t>A</w:t>
      </w:r>
      <w:r w:rsidR="00196DD3" w:rsidRPr="00196DD3">
        <w:rPr>
          <w:rFonts w:hint="eastAsia"/>
        </w:rPr>
        <w:t>”全选内容</w:t>
      </w:r>
      <w:r w:rsidR="00266E67">
        <w:rPr>
          <w:rFonts w:hint="eastAsia"/>
        </w:rPr>
        <w:t>&gt;</w:t>
      </w:r>
      <w:r w:rsidR="00196DD3" w:rsidRPr="00196DD3">
        <w:rPr>
          <w:rFonts w:hint="eastAsia"/>
        </w:rPr>
        <w:t>“</w:t>
      </w:r>
      <w:r w:rsidR="00196DD3" w:rsidRPr="00196DD3">
        <w:rPr>
          <w:rFonts w:hint="eastAsia"/>
        </w:rPr>
        <w:t>F</w:t>
      </w:r>
      <w:r w:rsidR="00196DD3" w:rsidRPr="00196DD3">
        <w:t>9</w:t>
      </w:r>
      <w:r w:rsidR="00196DD3" w:rsidRPr="00196DD3">
        <w:rPr>
          <w:rFonts w:hint="eastAsia"/>
        </w:rPr>
        <w:t>”更新所选内容的域代码。</w:t>
      </w:r>
    </w:p>
    <w:p w14:paraId="789BBDA5" w14:textId="77777777" w:rsidR="00196DD3" w:rsidRPr="00196DD3" w:rsidRDefault="00D94966" w:rsidP="00C660C3">
      <w:pPr>
        <w:pStyle w:val="0"/>
        <w:ind w:firstLine="480"/>
      </w:pPr>
      <w:r>
        <w:rPr>
          <w:rFonts w:hint="eastAsia"/>
        </w:rPr>
        <w:t>（</w:t>
      </w:r>
      <w:r w:rsidR="00196DD3" w:rsidRPr="00196DD3">
        <w:rPr>
          <w:rFonts w:hint="eastAsia"/>
        </w:rPr>
        <w:t>2</w:t>
      </w:r>
      <w:r w:rsidR="00196DD3" w:rsidRPr="00196DD3">
        <w:rPr>
          <w:rFonts w:hint="eastAsia"/>
        </w:rPr>
        <w:t>）局部更新</w:t>
      </w:r>
    </w:p>
    <w:p w14:paraId="09C76CE3" w14:textId="77777777" w:rsidR="00196DD3" w:rsidRDefault="00196DD3" w:rsidP="00C660C3">
      <w:pPr>
        <w:pStyle w:val="0"/>
        <w:ind w:firstLine="480"/>
        <w:rPr>
          <w:kern w:val="0"/>
        </w:rPr>
      </w:pPr>
      <w:r w:rsidRPr="00196DD3">
        <w:rPr>
          <w:rFonts w:hint="eastAsia"/>
          <w:kern w:val="0"/>
        </w:rPr>
        <w:t>若只有部分引用需要更新，也可选中待更新引用的内容，或者光标放置在待更新引用内</w:t>
      </w:r>
      <w:r w:rsidR="00266E67">
        <w:rPr>
          <w:rFonts w:hint="eastAsia"/>
          <w:kern w:val="0"/>
        </w:rPr>
        <w:t>&gt;</w:t>
      </w:r>
      <w:r w:rsidRPr="00196DD3">
        <w:rPr>
          <w:rFonts w:hint="eastAsia"/>
          <w:kern w:val="0"/>
        </w:rPr>
        <w:t>域代码高亮显示</w:t>
      </w:r>
      <w:r w:rsidR="00266E67">
        <w:rPr>
          <w:rFonts w:hint="eastAsia"/>
          <w:kern w:val="0"/>
        </w:rPr>
        <w:t>&gt;</w:t>
      </w:r>
      <w:r w:rsidRPr="00196DD3">
        <w:rPr>
          <w:rFonts w:hint="eastAsia"/>
          <w:kern w:val="0"/>
        </w:rPr>
        <w:t>“</w:t>
      </w:r>
      <w:r w:rsidRPr="00196DD3">
        <w:rPr>
          <w:kern w:val="0"/>
        </w:rPr>
        <w:t>F9</w:t>
      </w:r>
      <w:r w:rsidRPr="00196DD3">
        <w:rPr>
          <w:rFonts w:hint="eastAsia"/>
          <w:kern w:val="0"/>
        </w:rPr>
        <w:t>”。</w:t>
      </w:r>
    </w:p>
    <w:p w14:paraId="42A90360" w14:textId="77777777" w:rsidR="009F5D1B" w:rsidRDefault="009F5D1B" w:rsidP="00C660C3">
      <w:pPr>
        <w:pStyle w:val="0"/>
        <w:ind w:firstLine="480"/>
        <w:rPr>
          <w:kern w:val="0"/>
        </w:rPr>
      </w:pPr>
      <w:r>
        <w:rPr>
          <w:kern w:val="0"/>
        </w:rPr>
        <w:t>T</w:t>
      </w:r>
      <w:r>
        <w:rPr>
          <w:rFonts w:hint="eastAsia"/>
          <w:kern w:val="0"/>
        </w:rPr>
        <w:t>ips</w:t>
      </w:r>
      <w:r>
        <w:rPr>
          <w:rFonts w:hint="eastAsia"/>
          <w:kern w:val="0"/>
        </w:rPr>
        <w:t>：</w:t>
      </w:r>
      <w:r w:rsidR="00455B15">
        <w:rPr>
          <w:rFonts w:hint="eastAsia"/>
          <w:kern w:val="0"/>
        </w:rPr>
        <w:t>“文件”</w:t>
      </w:r>
      <w:r w:rsidR="00455B15">
        <w:rPr>
          <w:rFonts w:hint="eastAsia"/>
          <w:kern w:val="0"/>
        </w:rPr>
        <w:t>&gt;</w:t>
      </w:r>
      <w:r w:rsidR="00455B15">
        <w:rPr>
          <w:rFonts w:hint="eastAsia"/>
          <w:kern w:val="0"/>
        </w:rPr>
        <w:t>“选项”</w:t>
      </w:r>
      <w:r w:rsidR="00455B15">
        <w:rPr>
          <w:rFonts w:hint="eastAsia"/>
          <w:kern w:val="0"/>
        </w:rPr>
        <w:t>&gt;</w:t>
      </w:r>
      <w:r w:rsidR="00455B15">
        <w:rPr>
          <w:rFonts w:hint="eastAsia"/>
          <w:kern w:val="0"/>
        </w:rPr>
        <w:t>“显示”</w:t>
      </w:r>
      <w:r w:rsidR="00455B15">
        <w:rPr>
          <w:rFonts w:hint="eastAsia"/>
          <w:kern w:val="0"/>
        </w:rPr>
        <w:t>&gt;</w:t>
      </w:r>
      <w:r w:rsidR="00455B15">
        <w:rPr>
          <w:rFonts w:hint="eastAsia"/>
          <w:kern w:val="0"/>
        </w:rPr>
        <w:t>“打印选项”：勾选“打印前更新域”，</w:t>
      </w:r>
      <w:r w:rsidR="00427715">
        <w:rPr>
          <w:rFonts w:hint="eastAsia"/>
          <w:kern w:val="0"/>
        </w:rPr>
        <w:t>这样的话，如果目录有改动，</w:t>
      </w:r>
      <w:r w:rsidR="00C853D7">
        <w:rPr>
          <w:rFonts w:hint="eastAsia"/>
          <w:kern w:val="0"/>
        </w:rPr>
        <w:t>在导出</w:t>
      </w:r>
      <w:r w:rsidR="00C63DB2">
        <w:rPr>
          <w:rFonts w:hint="eastAsia"/>
          <w:kern w:val="0"/>
        </w:rPr>
        <w:t>为</w:t>
      </w:r>
      <w:r w:rsidR="00C853D7">
        <w:rPr>
          <w:rFonts w:hint="eastAsia"/>
          <w:kern w:val="0"/>
        </w:rPr>
        <w:t>pdf</w:t>
      </w:r>
      <w:r w:rsidR="00C853D7">
        <w:rPr>
          <w:rFonts w:hint="eastAsia"/>
          <w:kern w:val="0"/>
        </w:rPr>
        <w:t>或打印时</w:t>
      </w:r>
      <w:r w:rsidR="00455B15">
        <w:rPr>
          <w:rFonts w:hint="eastAsia"/>
          <w:kern w:val="0"/>
        </w:rPr>
        <w:t>会弹出</w:t>
      </w:r>
      <w:r w:rsidR="00427715">
        <w:rPr>
          <w:rFonts w:hint="eastAsia"/>
          <w:kern w:val="0"/>
        </w:rPr>
        <w:t>“更新目录”对话框，起到一个提醒的作用</w:t>
      </w:r>
      <w:r w:rsidR="0028400C">
        <w:rPr>
          <w:rFonts w:hint="eastAsia"/>
          <w:kern w:val="0"/>
        </w:rPr>
        <w:t>。</w:t>
      </w:r>
    </w:p>
    <w:p w14:paraId="68F35B94" w14:textId="77777777" w:rsidR="00CE3422" w:rsidRDefault="00D94966" w:rsidP="00CE3422">
      <w:pPr>
        <w:pStyle w:val="3"/>
      </w:pPr>
      <w:bookmarkStart w:id="51" w:name="_Toc129164563"/>
      <w:r>
        <w:rPr>
          <w:rFonts w:hint="eastAsia"/>
        </w:rPr>
        <w:t>关于</w:t>
      </w:r>
      <w:r w:rsidR="00CE3422">
        <w:rPr>
          <w:rFonts w:hint="eastAsia"/>
        </w:rPr>
        <w:t>文献</w:t>
      </w:r>
      <w:bookmarkEnd w:id="51"/>
    </w:p>
    <w:p w14:paraId="5B0D3792" w14:textId="77777777" w:rsidR="00DE2D90" w:rsidRDefault="00D94966" w:rsidP="00A7479F">
      <w:pPr>
        <w:pStyle w:val="0"/>
        <w:ind w:firstLine="480"/>
      </w:pPr>
      <w:r>
        <w:rPr>
          <w:rFonts w:hint="eastAsia"/>
        </w:rPr>
        <w:t>虽然模板内新建了“文献”样式，但不建议用该样式进行文献的编号和引用，除非文献的条目很少</w:t>
      </w:r>
      <w:r w:rsidR="003A3A54">
        <w:rPr>
          <w:rFonts w:hint="eastAsia"/>
        </w:rPr>
        <w:t>，比如</w:t>
      </w:r>
      <w:r w:rsidR="00144443">
        <w:rPr>
          <w:rFonts w:hint="eastAsia"/>
        </w:rPr>
        <w:t>可以用在</w:t>
      </w:r>
      <w:r w:rsidR="003A3A54">
        <w:rPr>
          <w:rFonts w:hint="eastAsia"/>
        </w:rPr>
        <w:t>课程小论文</w:t>
      </w:r>
      <w:r w:rsidR="005567DE">
        <w:rPr>
          <w:rFonts w:hint="eastAsia"/>
        </w:rPr>
        <w:t>这种引用文献条目可能不多的情形</w:t>
      </w:r>
      <w:r>
        <w:rPr>
          <w:rFonts w:hint="eastAsia"/>
        </w:rPr>
        <w:t>。</w:t>
      </w:r>
      <w:r w:rsidR="00DE2D90">
        <w:rPr>
          <w:rFonts w:hint="eastAsia"/>
        </w:rPr>
        <w:t>交叉引用时，要注意引用内容应选择“段落编号（无上下文）”。</w:t>
      </w:r>
    </w:p>
    <w:p w14:paraId="2519D114" w14:textId="77777777" w:rsidR="00D94966" w:rsidRDefault="003A3A54" w:rsidP="00D94966">
      <w:pPr>
        <w:pStyle w:val="0"/>
        <w:ind w:firstLine="480"/>
      </w:pPr>
      <w:r>
        <w:rPr>
          <w:rFonts w:hint="eastAsia"/>
        </w:rPr>
        <w:t>一般而言，学位论文的文献条目众多，手动管理文献</w:t>
      </w:r>
      <w:r w:rsidR="0095387D">
        <w:rPr>
          <w:rFonts w:hint="eastAsia"/>
        </w:rPr>
        <w:t>条目会</w:t>
      </w:r>
      <w:r>
        <w:rPr>
          <w:rFonts w:hint="eastAsia"/>
        </w:rPr>
        <w:t>非常麻烦，市面上</w:t>
      </w:r>
      <w:r w:rsidR="00F645C2">
        <w:rPr>
          <w:rFonts w:hint="eastAsia"/>
        </w:rPr>
        <w:t>也</w:t>
      </w:r>
      <w:r w:rsidR="00B1781A">
        <w:rPr>
          <w:rFonts w:hint="eastAsia"/>
        </w:rPr>
        <w:t>有</w:t>
      </w:r>
      <w:r>
        <w:rPr>
          <w:rFonts w:hint="eastAsia"/>
        </w:rPr>
        <w:t>很多文献管理软件，</w:t>
      </w:r>
      <w:r w:rsidRPr="00967AFB">
        <w:rPr>
          <w:rFonts w:hint="eastAsia"/>
          <w:u w:val="single"/>
        </w:rPr>
        <w:t>强烈</w:t>
      </w:r>
      <w:r w:rsidR="009E13E6" w:rsidRPr="00967AFB">
        <w:rPr>
          <w:rFonts w:hint="eastAsia"/>
          <w:u w:val="single"/>
        </w:rPr>
        <w:t>建议</w:t>
      </w:r>
      <w:r w:rsidR="009E13E6">
        <w:rPr>
          <w:rFonts w:hint="eastAsia"/>
        </w:rPr>
        <w:t>使用</w:t>
      </w:r>
      <w:r>
        <w:rPr>
          <w:rFonts w:hint="eastAsia"/>
        </w:rPr>
        <w:t>专业的软件做专业的事</w:t>
      </w:r>
      <w:r w:rsidR="0023659D">
        <w:rPr>
          <w:rFonts w:hint="eastAsia"/>
        </w:rPr>
        <w:t>，比如</w:t>
      </w:r>
      <w:r w:rsidR="0023659D">
        <w:rPr>
          <w:rFonts w:hint="eastAsia"/>
        </w:rPr>
        <w:t>Endnote</w:t>
      </w:r>
      <w:r w:rsidR="0023659D">
        <w:rPr>
          <w:rFonts w:hint="eastAsia"/>
        </w:rPr>
        <w:t>、</w:t>
      </w:r>
      <w:r w:rsidR="0023659D">
        <w:rPr>
          <w:rFonts w:hint="eastAsia"/>
        </w:rPr>
        <w:t>NoteExpress</w:t>
      </w:r>
      <w:r w:rsidR="0023659D">
        <w:rPr>
          <w:rFonts w:hint="eastAsia"/>
        </w:rPr>
        <w:t>、</w:t>
      </w:r>
      <w:r w:rsidR="0023659D">
        <w:rPr>
          <w:rFonts w:hint="eastAsia"/>
        </w:rPr>
        <w:t>Zotero</w:t>
      </w:r>
      <w:r w:rsidR="00E4464F">
        <w:rPr>
          <w:rFonts w:hint="eastAsia"/>
        </w:rPr>
        <w:t>等</w:t>
      </w:r>
      <w:r w:rsidR="00A73572">
        <w:rPr>
          <w:rFonts w:hint="eastAsia"/>
        </w:rPr>
        <w:t>等</w:t>
      </w:r>
      <w:r w:rsidR="003B2C4C">
        <w:rPr>
          <w:rFonts w:hint="eastAsia"/>
        </w:rPr>
        <w:t>。</w:t>
      </w:r>
    </w:p>
    <w:p w14:paraId="6A76BB76" w14:textId="77777777" w:rsidR="00FC1949" w:rsidRDefault="00476B55" w:rsidP="00FC1949">
      <w:pPr>
        <w:pStyle w:val="2"/>
      </w:pPr>
      <w:bookmarkStart w:id="52" w:name="_Toc129164564"/>
      <w:r>
        <w:rPr>
          <w:rFonts w:hint="eastAsia"/>
        </w:rPr>
        <w:t>一个</w:t>
      </w:r>
      <w:r w:rsidR="002700E4">
        <w:rPr>
          <w:rFonts w:hint="eastAsia"/>
        </w:rPr>
        <w:t>可能容易碰到的</w:t>
      </w:r>
      <w:r w:rsidR="00FC1949">
        <w:rPr>
          <w:rFonts w:hint="eastAsia"/>
        </w:rPr>
        <w:t>Bug</w:t>
      </w:r>
      <w:bookmarkEnd w:id="52"/>
      <w:r>
        <w:t xml:space="preserve"> </w:t>
      </w:r>
    </w:p>
    <w:p w14:paraId="68029DD8" w14:textId="77777777" w:rsidR="00846CCE" w:rsidRDefault="00BE0272" w:rsidP="00846CCE">
      <w:pPr>
        <w:pStyle w:val="0"/>
        <w:ind w:firstLine="48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m:t>
              </m:r>
              <m:r>
                <w:rPr>
                  <w:rFonts w:ascii="Cambria Math" w:hAnsi="Cambria Math"/>
                </w:rPr>
                <m:t>c</m:t>
              </m:r>
              <m:r>
                <w:rPr>
                  <w:rFonts w:ascii="Cambria Math" w:hAnsi="Cambria Math"/>
                </w:rPr>
                <m:t>#</m:t>
              </m:r>
              <m:r>
                <m:rPr>
                  <m:sty m:val="p"/>
                </m:rPr>
                <w:rPr>
                  <w:rFonts w:ascii="Cambria Math" w:hAnsi="Cambria Math"/>
                </w:rPr>
                <w:fldChar w:fldCharType="begin"/>
              </m:r>
              <m:r>
                <m:rPr>
                  <m:sty m:val="p"/>
                </m:rPr>
                <w:rPr>
                  <w:rFonts w:ascii="Cambria Math" w:hAnsi="Cambria Math"/>
                </w:rPr>
                <m:t xml:space="preserve"> LISTNUM  </m:t>
              </m:r>
              <m:r>
                <m:rPr>
                  <m:sty m:val="p"/>
                </m:rPr>
                <w:rPr>
                  <w:rFonts w:ascii="Cambria Math" w:hAnsi="Cambria Math"/>
                </w:rPr>
                <m:t>（</m:t>
              </m:r>
              <m:r>
                <m:rPr>
                  <m:sty m:val="p"/>
                </m:rPr>
                <w:rPr>
                  <w:rFonts w:ascii="Cambria Math" w:hAnsi="Cambria Math"/>
                </w:rPr>
                <m:t>eq</m:t>
              </m:r>
              <m:r>
                <m:rPr>
                  <m:sty m:val="p"/>
                </m:rPr>
                <w:rPr>
                  <w:rFonts w:ascii="Cambria Math" w:hAnsi="Cambria Math"/>
                </w:rPr>
                <m:t>）</m:t>
              </m:r>
              <m:r>
                <m:rPr>
                  <m:sty m:val="p"/>
                </m:rPr>
                <w:rPr>
                  <w:rFonts w:ascii="Cambria Math" w:hAnsi="Cambria Math"/>
                </w:rPr>
                <m:t xml:space="preserve"> \l 8 </m:t>
              </m:r>
              <m:r>
                <m:rPr>
                  <m:sty m:val="p"/>
                </m:rPr>
                <w:rPr>
                  <w:rFonts w:ascii="Cambria Math" w:hAnsi="Cambria Math"/>
                </w:rPr>
                <w:fldChar w:fldCharType="end"/>
              </m:r>
              <m:ctrlPr>
                <w:rPr>
                  <w:rFonts w:ascii="Cambria Math" w:hAnsi="Cambria Math"/>
                </w:rPr>
              </m:ctrlPr>
            </m:e>
          </m:eqArr>
        </m:oMath>
      </m:oMathPara>
    </w:p>
    <w:p w14:paraId="476E4A99" w14:textId="77777777" w:rsidR="00476B55" w:rsidRDefault="00476B55" w:rsidP="0074405C">
      <w:pPr>
        <w:pStyle w:val="11-1"/>
      </w:pPr>
      <w:bookmarkStart w:id="53" w:name="_Toc129164585"/>
      <w:r>
        <w:rPr>
          <w:rFonts w:hint="eastAsia"/>
        </w:rPr>
        <w:t>示例</w:t>
      </w:r>
      <w:bookmarkEnd w:id="53"/>
    </w:p>
    <w:p w14:paraId="6D30B555" w14:textId="77777777" w:rsidR="00476B55" w:rsidRPr="00476B55" w:rsidRDefault="00476B55" w:rsidP="0074405C">
      <w:pPr>
        <w:pStyle w:val="1Fig1-1"/>
        <w:spacing w:after="312"/>
      </w:pPr>
      <w:r>
        <w:rPr>
          <w:rFonts w:hint="eastAsia"/>
        </w:rPr>
        <w:t>Example</w:t>
      </w:r>
    </w:p>
    <w:p w14:paraId="00A97159" w14:textId="77777777" w:rsidR="00476B55" w:rsidRDefault="00476B55" w:rsidP="00476B55">
      <w:pPr>
        <w:pStyle w:val="21-1"/>
        <w:spacing w:before="312"/>
      </w:pPr>
      <w:bookmarkStart w:id="54" w:name="_Toc129164591"/>
      <w:r>
        <w:rPr>
          <w:rFonts w:hint="eastAsia"/>
        </w:rPr>
        <w:t>示例</w:t>
      </w:r>
      <w:bookmarkEnd w:id="54"/>
    </w:p>
    <w:p w14:paraId="7F6E135C" w14:textId="77777777" w:rsidR="00476B55" w:rsidRDefault="00476B55" w:rsidP="002E4464">
      <w:pPr>
        <w:pStyle w:val="2Tab1-1"/>
      </w:pPr>
      <w:r>
        <w:rPr>
          <w:rFonts w:hint="eastAsia"/>
        </w:rPr>
        <w:t>Example</w:t>
      </w:r>
    </w:p>
    <w:p w14:paraId="3CE99AD2" w14:textId="77777777" w:rsidR="00735490" w:rsidRPr="00735490" w:rsidRDefault="00735490" w:rsidP="00735490">
      <w:pPr>
        <w:pStyle w:val="0"/>
        <w:ind w:firstLine="480"/>
      </w:pPr>
    </w:p>
    <w:p w14:paraId="68E54CF8" w14:textId="77777777" w:rsidR="00FC1949" w:rsidRDefault="00FC1949" w:rsidP="00FC1949">
      <w:pPr>
        <w:pStyle w:val="3"/>
      </w:pPr>
      <w:bookmarkStart w:id="55" w:name="_Toc129164565"/>
      <w:r>
        <w:rPr>
          <w:rFonts w:hint="eastAsia"/>
        </w:rPr>
        <w:lastRenderedPageBreak/>
        <w:t>这是第一个三级标题</w:t>
      </w:r>
      <w:bookmarkEnd w:id="55"/>
    </w:p>
    <w:p w14:paraId="3FC6A866" w14:textId="77777777" w:rsidR="00476B55" w:rsidRDefault="00476B55" w:rsidP="00476B55">
      <w:pPr>
        <w:pStyle w:val="0"/>
        <w:ind w:firstLine="480"/>
      </w:pPr>
      <w:r>
        <w:rPr>
          <w:rFonts w:hint="eastAsia"/>
        </w:rPr>
        <w:t>2</w:t>
      </w:r>
      <w:r>
        <w:t>0221124</w:t>
      </w:r>
      <w:r w:rsidR="002700E4">
        <w:rPr>
          <w:rFonts w:hint="eastAsia"/>
        </w:rPr>
        <w:t>更新</w:t>
      </w:r>
      <w:r>
        <w:rPr>
          <w:rFonts w:hint="eastAsia"/>
        </w:rPr>
        <w:t>：</w:t>
      </w:r>
    </w:p>
    <w:p w14:paraId="433736E2" w14:textId="77777777" w:rsidR="00FC1949" w:rsidRPr="002700E4" w:rsidRDefault="00FC1949" w:rsidP="002700E4">
      <w:pPr>
        <w:pStyle w:val="0"/>
        <w:ind w:firstLine="480"/>
      </w:pPr>
      <w:r w:rsidRPr="00FC1949">
        <w:rPr>
          <w:rFonts w:hint="eastAsia"/>
        </w:rPr>
        <w:t>如果标题</w:t>
      </w:r>
      <w:r w:rsidRPr="00FC1949">
        <w:rPr>
          <w:rFonts w:hint="eastAsia"/>
        </w:rPr>
        <w:t>2</w:t>
      </w:r>
      <w:r w:rsidRPr="00FC1949">
        <w:rPr>
          <w:rFonts w:hint="eastAsia"/>
        </w:rPr>
        <w:t>和第一个标题</w:t>
      </w:r>
      <w:r w:rsidRPr="00FC1949">
        <w:rPr>
          <w:rFonts w:hint="eastAsia"/>
        </w:rPr>
        <w:t>3</w:t>
      </w:r>
      <w:r w:rsidRPr="00FC1949">
        <w:rPr>
          <w:rFonts w:hint="eastAsia"/>
        </w:rPr>
        <w:t>之间有公式、图或表，则发现该标题</w:t>
      </w:r>
      <w:r w:rsidRPr="00FC1949">
        <w:rPr>
          <w:rFonts w:hint="eastAsia"/>
        </w:rPr>
        <w:t>3</w:t>
      </w:r>
      <w:r w:rsidRPr="00FC1949">
        <w:rPr>
          <w:rFonts w:hint="eastAsia"/>
        </w:rPr>
        <w:t>从</w:t>
      </w:r>
      <w:r w:rsidR="002700E4">
        <w:rPr>
          <w:rFonts w:hint="eastAsia"/>
        </w:rPr>
        <w:t>“</w:t>
      </w:r>
      <w:r w:rsidRPr="00FC1949">
        <w:rPr>
          <w:rFonts w:hint="eastAsia"/>
        </w:rPr>
        <w:t>2</w:t>
      </w:r>
      <w:r w:rsidR="002700E4">
        <w:rPr>
          <w:rFonts w:hint="eastAsia"/>
        </w:rPr>
        <w:t>”</w:t>
      </w:r>
      <w:r w:rsidRPr="00FC1949">
        <w:rPr>
          <w:rFonts w:hint="eastAsia"/>
        </w:rPr>
        <w:t>开始编号，</w:t>
      </w:r>
      <w:r w:rsidR="002700E4">
        <w:rPr>
          <w:rFonts w:hint="eastAsia"/>
        </w:rPr>
        <w:t>比如这里的三级标题</w:t>
      </w:r>
      <w:r w:rsidR="002700E4">
        <w:rPr>
          <w:rFonts w:hint="eastAsia"/>
        </w:rPr>
        <w:t>2</w:t>
      </w:r>
      <w:r w:rsidR="002700E4">
        <w:t>.6.2</w:t>
      </w:r>
      <w:r w:rsidRPr="00FC1949">
        <w:rPr>
          <w:rFonts w:hint="eastAsia"/>
        </w:rPr>
        <w:t>。</w:t>
      </w:r>
    </w:p>
    <w:p w14:paraId="3841502C" w14:textId="77777777" w:rsidR="002700E4" w:rsidRPr="00FC1949" w:rsidRDefault="00FC1949" w:rsidP="002700E4">
      <w:pPr>
        <w:pStyle w:val="0"/>
        <w:ind w:firstLine="480"/>
      </w:pPr>
      <w:r w:rsidRPr="00FC1949">
        <w:rPr>
          <w:rFonts w:hint="eastAsia"/>
        </w:rPr>
        <w:t>这种情况下，解决从“</w:t>
      </w:r>
      <w:r w:rsidRPr="00FC1949">
        <w:rPr>
          <w:rFonts w:hint="eastAsia"/>
        </w:rPr>
        <w:t>2</w:t>
      </w:r>
      <w:r w:rsidRPr="00FC1949">
        <w:rPr>
          <w:rFonts w:hint="eastAsia"/>
        </w:rPr>
        <w:t>”开始编号的办法是，点击该标题</w:t>
      </w:r>
      <w:r w:rsidRPr="00FC1949">
        <w:rPr>
          <w:rFonts w:hint="eastAsia"/>
        </w:rPr>
        <w:t>3</w:t>
      </w:r>
      <w:r w:rsidRPr="00FC1949">
        <w:rPr>
          <w:rFonts w:hint="eastAsia"/>
        </w:rPr>
        <w:t>的编号，高亮显示，右键</w:t>
      </w:r>
      <w:r w:rsidRPr="00FC1949">
        <w:rPr>
          <w:rFonts w:hint="eastAsia"/>
        </w:rPr>
        <w:t>&gt;</w:t>
      </w:r>
      <w:r w:rsidRPr="00FC1949">
        <w:rPr>
          <w:rFonts w:hint="eastAsia"/>
        </w:rPr>
        <w:t>“重新开始于</w:t>
      </w:r>
      <w:r w:rsidRPr="00FC1949">
        <w:rPr>
          <w:rFonts w:hint="eastAsia"/>
        </w:rPr>
        <w:t>1</w:t>
      </w:r>
      <w:r w:rsidRPr="00FC1949">
        <w:rPr>
          <w:rFonts w:hint="eastAsia"/>
        </w:rPr>
        <w:t>”。</w:t>
      </w:r>
    </w:p>
    <w:p w14:paraId="3CAD7A2E" w14:textId="77777777" w:rsidR="00EB64E1" w:rsidRDefault="002700E4" w:rsidP="00FC1949">
      <w:pPr>
        <w:pStyle w:val="0"/>
        <w:ind w:firstLine="480"/>
      </w:pPr>
      <w:r>
        <w:rPr>
          <w:rFonts w:hint="eastAsia"/>
        </w:rPr>
        <w:t>试验发现</w:t>
      </w:r>
      <w:r w:rsidR="00EB64E1">
        <w:rPr>
          <w:rFonts w:hint="eastAsia"/>
        </w:rPr>
        <w:t>如果</w:t>
      </w:r>
      <w:r>
        <w:rPr>
          <w:rFonts w:hint="eastAsia"/>
        </w:rPr>
        <w:t>低级别编号</w:t>
      </w:r>
      <w:r w:rsidR="00EB64E1">
        <w:rPr>
          <w:rFonts w:hint="eastAsia"/>
        </w:rPr>
        <w:t>出现</w:t>
      </w:r>
      <w:r>
        <w:rPr>
          <w:rFonts w:hint="eastAsia"/>
        </w:rPr>
        <w:t>在前（</w:t>
      </w:r>
      <w:r w:rsidR="00EB64E1">
        <w:rPr>
          <w:rFonts w:hint="eastAsia"/>
        </w:rPr>
        <w:t>模板中</w:t>
      </w:r>
      <w:r>
        <w:rPr>
          <w:rFonts w:hint="eastAsia"/>
        </w:rPr>
        <w:t>图、表、公式的级别均低于标题</w:t>
      </w:r>
      <w:r>
        <w:rPr>
          <w:rFonts w:hint="eastAsia"/>
        </w:rPr>
        <w:t>1</w:t>
      </w:r>
      <w:r>
        <w:t>-3</w:t>
      </w:r>
      <w:r>
        <w:rPr>
          <w:rFonts w:hint="eastAsia"/>
        </w:rPr>
        <w:t>），第一个标题</w:t>
      </w:r>
      <w:r>
        <w:rPr>
          <w:rFonts w:hint="eastAsia"/>
        </w:rPr>
        <w:t>2</w:t>
      </w:r>
      <w:r>
        <w:rPr>
          <w:rFonts w:hint="eastAsia"/>
        </w:rPr>
        <w:t>或</w:t>
      </w:r>
      <w:r w:rsidR="00EB64E1">
        <w:rPr>
          <w:rFonts w:hint="eastAsia"/>
        </w:rPr>
        <w:t>第一个</w:t>
      </w:r>
      <w:r>
        <w:rPr>
          <w:rFonts w:hint="eastAsia"/>
        </w:rPr>
        <w:t>标题</w:t>
      </w:r>
      <w:r>
        <w:rPr>
          <w:rFonts w:hint="eastAsia"/>
        </w:rPr>
        <w:t>3</w:t>
      </w:r>
      <w:r w:rsidR="00EB64E1">
        <w:rPr>
          <w:rFonts w:hint="eastAsia"/>
        </w:rPr>
        <w:t>出现</w:t>
      </w:r>
      <w:r>
        <w:rPr>
          <w:rFonts w:hint="eastAsia"/>
        </w:rPr>
        <w:t>在后，则会有</w:t>
      </w:r>
      <w:r w:rsidR="00EB64E1">
        <w:rPr>
          <w:rFonts w:hint="eastAsia"/>
        </w:rPr>
        <w:t>该标题</w:t>
      </w:r>
      <w:r w:rsidR="00EB64E1">
        <w:rPr>
          <w:rFonts w:hint="eastAsia"/>
        </w:rPr>
        <w:t>2</w:t>
      </w:r>
      <w:r w:rsidR="00EB64E1">
        <w:rPr>
          <w:rFonts w:hint="eastAsia"/>
        </w:rPr>
        <w:t>或标题</w:t>
      </w:r>
      <w:r w:rsidR="00EB64E1">
        <w:rPr>
          <w:rFonts w:hint="eastAsia"/>
        </w:rPr>
        <w:t>3</w:t>
      </w:r>
      <w:r w:rsidR="00EB64E1">
        <w:rPr>
          <w:rFonts w:hint="eastAsia"/>
        </w:rPr>
        <w:t>的</w:t>
      </w:r>
      <w:r>
        <w:rPr>
          <w:rFonts w:hint="eastAsia"/>
        </w:rPr>
        <w:t>编号从“</w:t>
      </w:r>
      <w:r>
        <w:rPr>
          <w:rFonts w:hint="eastAsia"/>
        </w:rPr>
        <w:t>2</w:t>
      </w:r>
      <w:r>
        <w:rPr>
          <w:rFonts w:hint="eastAsia"/>
        </w:rPr>
        <w:t>”开始的</w:t>
      </w:r>
      <w:r>
        <w:t>B</w:t>
      </w:r>
      <w:r>
        <w:rPr>
          <w:rFonts w:hint="eastAsia"/>
        </w:rPr>
        <w:t>ug</w:t>
      </w:r>
      <w:r>
        <w:rPr>
          <w:rFonts w:hint="eastAsia"/>
        </w:rPr>
        <w:t>出现</w:t>
      </w:r>
      <w:r w:rsidR="00EB64E1">
        <w:rPr>
          <w:rFonts w:hint="eastAsia"/>
        </w:rPr>
        <w:t>，</w:t>
      </w:r>
      <w:r>
        <w:rPr>
          <w:rFonts w:hint="eastAsia"/>
        </w:rPr>
        <w:t>所幸有妥善的解决办法。</w:t>
      </w:r>
    </w:p>
    <w:p w14:paraId="66351A83" w14:textId="77777777" w:rsidR="002700E4" w:rsidRPr="002700E4" w:rsidRDefault="00EB64E1" w:rsidP="00FC1949">
      <w:pPr>
        <w:pStyle w:val="0"/>
        <w:ind w:firstLine="480"/>
      </w:pPr>
      <w:r>
        <w:rPr>
          <w:rFonts w:hint="eastAsia"/>
        </w:rPr>
        <w:t>若</w:t>
      </w:r>
      <w:r w:rsidR="00762CDC">
        <w:rPr>
          <w:rFonts w:hint="eastAsia"/>
        </w:rPr>
        <w:t>大家</w:t>
      </w:r>
      <w:r w:rsidR="000D4139">
        <w:rPr>
          <w:rFonts w:hint="eastAsia"/>
        </w:rPr>
        <w:t>在</w:t>
      </w:r>
      <w:r>
        <w:rPr>
          <w:rFonts w:hint="eastAsia"/>
        </w:rPr>
        <w:t>使用过程中</w:t>
      </w:r>
      <w:r w:rsidR="00932FF4">
        <w:rPr>
          <w:rFonts w:hint="eastAsia"/>
        </w:rPr>
        <w:t>还</w:t>
      </w:r>
      <w:r>
        <w:rPr>
          <w:rFonts w:hint="eastAsia"/>
        </w:rPr>
        <w:t>遇到其他</w:t>
      </w:r>
      <w:r w:rsidR="001F295B">
        <w:t>B</w:t>
      </w:r>
      <w:r>
        <w:rPr>
          <w:rFonts w:hint="eastAsia"/>
        </w:rPr>
        <w:t>ug</w:t>
      </w:r>
      <w:r>
        <w:rPr>
          <w:rFonts w:hint="eastAsia"/>
        </w:rPr>
        <w:t>或问题，可积极反馈</w:t>
      </w:r>
      <w:r w:rsidR="00932FF4">
        <w:rPr>
          <w:rFonts w:hint="eastAsia"/>
        </w:rPr>
        <w:t>给我，模板的更新完善</w:t>
      </w:r>
      <w:r w:rsidR="00762CDC">
        <w:rPr>
          <w:rFonts w:hint="eastAsia"/>
        </w:rPr>
        <w:t>需要</w:t>
      </w:r>
      <w:r w:rsidR="00932FF4">
        <w:rPr>
          <w:rFonts w:hint="eastAsia"/>
        </w:rPr>
        <w:t>大家的共同监督</w:t>
      </w:r>
      <w:r>
        <w:rPr>
          <w:rFonts w:hint="eastAsia"/>
        </w:rPr>
        <w:t>。</w:t>
      </w:r>
    </w:p>
    <w:p w14:paraId="1E4711B2" w14:textId="77777777" w:rsidR="008503AA" w:rsidRDefault="008503AA">
      <w:pPr>
        <w:jc w:val="left"/>
        <w:rPr>
          <w:sz w:val="24"/>
        </w:rPr>
      </w:pPr>
      <w:r>
        <w:br w:type="page"/>
      </w:r>
    </w:p>
    <w:p w14:paraId="277EA80A" w14:textId="77777777" w:rsidR="00CF007A" w:rsidRDefault="00CF007A" w:rsidP="00CF007A">
      <w:pPr>
        <w:pStyle w:val="24"/>
      </w:pPr>
    </w:p>
    <w:p w14:paraId="41016152" w14:textId="77777777" w:rsidR="00B81452" w:rsidRDefault="00B81452" w:rsidP="00B81452">
      <w:pPr>
        <w:pStyle w:val="1"/>
      </w:pPr>
      <w:bookmarkStart w:id="56" w:name="_Toc129164566"/>
      <w:r>
        <w:rPr>
          <w:rFonts w:hint="eastAsia"/>
        </w:rPr>
        <w:t>章节拆分编写与合并</w:t>
      </w:r>
      <w:bookmarkEnd w:id="56"/>
    </w:p>
    <w:p w14:paraId="6CFF70E3" w14:textId="77777777" w:rsidR="00B81452" w:rsidRPr="004F1F92" w:rsidRDefault="00B81452" w:rsidP="00B81452">
      <w:pPr>
        <w:pStyle w:val="2"/>
      </w:pPr>
      <w:bookmarkStart w:id="57" w:name="_Toc129164567"/>
      <w:r>
        <w:rPr>
          <w:rFonts w:hint="eastAsia"/>
        </w:rPr>
        <w:t>引言</w:t>
      </w:r>
      <w:bookmarkEnd w:id="57"/>
    </w:p>
    <w:p w14:paraId="1E9A9619" w14:textId="77777777" w:rsidR="00B81452" w:rsidRDefault="00B81452" w:rsidP="00B81452">
      <w:pPr>
        <w:pStyle w:val="0"/>
        <w:ind w:firstLine="480"/>
      </w:pPr>
      <w:r w:rsidRPr="008E26E4">
        <w:t>如果论文的体量庞大，每次打开可能会很耗时间，</w:t>
      </w:r>
      <w:r w:rsidR="00967AFB">
        <w:rPr>
          <w:rFonts w:hint="eastAsia"/>
        </w:rPr>
        <w:t>可以考虑</w:t>
      </w:r>
      <w:r>
        <w:rPr>
          <w:rFonts w:hint="eastAsia"/>
        </w:rPr>
        <w:t>分别建立</w:t>
      </w:r>
      <w:r>
        <w:rPr>
          <w:rFonts w:hint="eastAsia"/>
        </w:rPr>
        <w:t>docx</w:t>
      </w:r>
      <w:r w:rsidRPr="008E26E4">
        <w:t>分章节编写内容，后通过</w:t>
      </w:r>
      <w:r>
        <w:rPr>
          <w:rFonts w:hint="eastAsia"/>
        </w:rPr>
        <w:t>合并</w:t>
      </w:r>
      <w:r w:rsidRPr="008E26E4">
        <w:t>生成最终定稿</w:t>
      </w:r>
      <w:r>
        <w:rPr>
          <w:rFonts w:hint="eastAsia"/>
        </w:rPr>
        <w:t>。</w:t>
      </w:r>
    </w:p>
    <w:p w14:paraId="2B7D0AA2" w14:textId="77777777" w:rsidR="00B81452" w:rsidRPr="008E26E4" w:rsidRDefault="00B81452" w:rsidP="00B81452">
      <w:pPr>
        <w:pStyle w:val="2"/>
      </w:pPr>
      <w:bookmarkStart w:id="58" w:name="_Toc129164568"/>
      <w:r>
        <w:rPr>
          <w:rFonts w:hint="eastAsia"/>
        </w:rPr>
        <w:t>准备操作</w:t>
      </w:r>
      <w:bookmarkEnd w:id="58"/>
    </w:p>
    <w:p w14:paraId="770DC29D" w14:textId="77777777" w:rsidR="00B81452" w:rsidRDefault="006B01B7" w:rsidP="00B81452">
      <w:pPr>
        <w:pStyle w:val="0"/>
        <w:ind w:firstLine="480"/>
      </w:pPr>
      <w:r w:rsidRPr="006B01B7">
        <w:rPr>
          <w:rFonts w:hint="eastAsia"/>
        </w:rPr>
        <w:t>双击</w:t>
      </w:r>
      <w:r w:rsidRPr="006B01B7">
        <w:rPr>
          <w:rFonts w:hint="eastAsia"/>
        </w:rPr>
        <w:t>dotm</w:t>
      </w:r>
      <w:r w:rsidRPr="006B01B7">
        <w:rPr>
          <w:rFonts w:hint="eastAsia"/>
        </w:rPr>
        <w:t>文件，新建</w:t>
      </w:r>
      <w:r w:rsidR="00FA31DE">
        <w:rPr>
          <w:rFonts w:hint="eastAsia"/>
        </w:rPr>
        <w:t>两类</w:t>
      </w:r>
      <w:r w:rsidRPr="006B01B7">
        <w:rPr>
          <w:rFonts w:hint="eastAsia"/>
        </w:rPr>
        <w:t>文档</w:t>
      </w:r>
      <w:r w:rsidR="00B81452" w:rsidRPr="008E26E4">
        <w:t>，</w:t>
      </w:r>
      <w:r w:rsidR="00B81452" w:rsidRPr="008E26E4">
        <w:t>“</w:t>
      </w:r>
      <w:r w:rsidR="00B81452" w:rsidRPr="008E26E4">
        <w:t>章节文档</w:t>
      </w:r>
      <w:r w:rsidR="00B81452" w:rsidRPr="008E26E4">
        <w:t>”</w:t>
      </w:r>
      <w:r w:rsidR="00B81452" w:rsidRPr="008E26E4">
        <w:t>用于存放每个章节的内容，</w:t>
      </w:r>
      <w:r w:rsidR="00B81452" w:rsidRPr="008E26E4">
        <w:t>“</w:t>
      </w:r>
      <w:r w:rsidR="00B81452" w:rsidRPr="008E26E4">
        <w:t>合并文档</w:t>
      </w:r>
      <w:r w:rsidR="00B81452" w:rsidRPr="008E26E4">
        <w:t>”</w:t>
      </w:r>
      <w:r w:rsidR="00B81452" w:rsidRPr="008E26E4">
        <w:t>用于合并各</w:t>
      </w:r>
      <w:r w:rsidR="00B81452" w:rsidRPr="008E26E4">
        <w:t>“</w:t>
      </w:r>
      <w:r w:rsidR="00B81452" w:rsidRPr="008E26E4">
        <w:t>章节文档</w:t>
      </w:r>
      <w:r w:rsidR="00B81452" w:rsidRPr="008E26E4">
        <w:t>”</w:t>
      </w:r>
      <w:r w:rsidR="00B81452" w:rsidRPr="008E26E4">
        <w:t>形成最终定稿</w:t>
      </w:r>
      <w:r w:rsidR="00B81452">
        <w:rPr>
          <w:rFonts w:hint="eastAsia"/>
        </w:rPr>
        <w:t>。</w:t>
      </w:r>
    </w:p>
    <w:p w14:paraId="65EFF21A" w14:textId="77777777" w:rsidR="00B81452" w:rsidRPr="008E26E4" w:rsidRDefault="00B81452" w:rsidP="00B81452">
      <w:pPr>
        <w:pStyle w:val="3"/>
      </w:pPr>
      <w:bookmarkStart w:id="59" w:name="_Toc129164569"/>
      <w:r w:rsidRPr="008E26E4">
        <w:t>“章节文档”</w:t>
      </w:r>
      <w:bookmarkEnd w:id="59"/>
    </w:p>
    <w:p w14:paraId="4127AD08" w14:textId="77777777" w:rsidR="00B81452" w:rsidRPr="008E26E4" w:rsidRDefault="00B81452" w:rsidP="00B81452">
      <w:pPr>
        <w:pStyle w:val="0"/>
        <w:ind w:firstLine="480"/>
      </w:pPr>
      <w:r w:rsidRPr="008E26E4">
        <w:t>把章节之外的内容（扉页、绪论等）删掉，文档可以用章节名称进行命名</w:t>
      </w:r>
      <w:r>
        <w:rPr>
          <w:rFonts w:hint="eastAsia"/>
        </w:rPr>
        <w:t>。</w:t>
      </w:r>
    </w:p>
    <w:p w14:paraId="2A25E0BA" w14:textId="77777777" w:rsidR="00B81452" w:rsidRPr="008E26E4" w:rsidRDefault="00B81452" w:rsidP="00B81452">
      <w:pPr>
        <w:pStyle w:val="0"/>
        <w:ind w:firstLine="480"/>
      </w:pPr>
      <w:r w:rsidRPr="008E26E4">
        <w:t>页眉和页脚会变化，比如页眉引用会有错误，但对于后续的章节合并无影响，把页眉的错误格式删掉即可</w:t>
      </w:r>
      <w:r>
        <w:rPr>
          <w:rFonts w:hint="eastAsia"/>
        </w:rPr>
        <w:t>。</w:t>
      </w:r>
    </w:p>
    <w:p w14:paraId="0A2B0ABA" w14:textId="77777777" w:rsidR="00B81452" w:rsidRPr="008E26E4" w:rsidRDefault="00B81452" w:rsidP="00B81452">
      <w:pPr>
        <w:pStyle w:val="3"/>
      </w:pPr>
      <w:bookmarkStart w:id="60" w:name="_Toc129164570"/>
      <w:r w:rsidRPr="008E26E4">
        <w:t>“合并文档”</w:t>
      </w:r>
      <w:bookmarkEnd w:id="60"/>
    </w:p>
    <w:p w14:paraId="30473C2A" w14:textId="77777777" w:rsidR="00B81452" w:rsidRPr="008E26E4" w:rsidRDefault="00B81452" w:rsidP="00B81452">
      <w:pPr>
        <w:pStyle w:val="0"/>
        <w:ind w:firstLine="480"/>
      </w:pPr>
      <w:r w:rsidRPr="008E26E4">
        <w:t>只保留除章节以外的内容，包括扉页、绪论等等</w:t>
      </w:r>
      <w:r>
        <w:rPr>
          <w:rFonts w:hint="eastAsia"/>
        </w:rPr>
        <w:t>。</w:t>
      </w:r>
    </w:p>
    <w:p w14:paraId="37DBF2BF" w14:textId="77777777" w:rsidR="00B81452" w:rsidRPr="008E26E4" w:rsidRDefault="00B81452" w:rsidP="00B81452">
      <w:pPr>
        <w:pStyle w:val="2"/>
      </w:pPr>
      <w:bookmarkStart w:id="61" w:name="_Toc129164571"/>
      <w:r>
        <w:rPr>
          <w:rFonts w:hint="eastAsia"/>
        </w:rPr>
        <w:t>如何合并</w:t>
      </w:r>
      <w:bookmarkEnd w:id="61"/>
    </w:p>
    <w:p w14:paraId="0BFC5AEA" w14:textId="77777777" w:rsidR="00B81452" w:rsidRDefault="00B81452" w:rsidP="00B81452">
      <w:pPr>
        <w:pStyle w:val="0"/>
        <w:ind w:firstLine="480"/>
      </w:pPr>
      <w:r w:rsidRPr="008E26E4">
        <w:t>合并章节内容时，在</w:t>
      </w:r>
      <w:r w:rsidRPr="008E26E4">
        <w:t>“</w:t>
      </w:r>
      <w:r w:rsidRPr="008E26E4">
        <w:t>合并文档</w:t>
      </w:r>
      <w:r w:rsidRPr="008E26E4">
        <w:t>”</w:t>
      </w:r>
      <w:r w:rsidRPr="008E26E4">
        <w:t>中，光标放置于需要插入章节的位置</w:t>
      </w:r>
      <w:r>
        <w:rPr>
          <w:rFonts w:hint="eastAsia"/>
        </w:rPr>
        <w:t>后，有两种方法插入“章节文档”</w:t>
      </w:r>
    </w:p>
    <w:p w14:paraId="6B386818" w14:textId="77777777" w:rsidR="00B81452" w:rsidRPr="00723C54" w:rsidRDefault="00B81452" w:rsidP="00B81452">
      <w:pPr>
        <w:pStyle w:val="3"/>
      </w:pPr>
      <w:bookmarkStart w:id="62" w:name="_Toc129164572"/>
      <w:r>
        <w:rPr>
          <w:rFonts w:hint="eastAsia"/>
        </w:rPr>
        <w:t>方法1</w:t>
      </w:r>
      <w:r>
        <w:t xml:space="preserve"> </w:t>
      </w:r>
      <w:r w:rsidRPr="00723C54">
        <w:rPr>
          <w:rFonts w:hint="eastAsia"/>
        </w:rPr>
        <w:t>插入</w:t>
      </w:r>
      <w:r w:rsidR="00403FA5">
        <w:rPr>
          <w:rFonts w:hint="eastAsia"/>
        </w:rPr>
        <w:t>“</w:t>
      </w:r>
      <w:r w:rsidRPr="00723C54">
        <w:rPr>
          <w:rFonts w:hint="eastAsia"/>
        </w:rPr>
        <w:t>文</w:t>
      </w:r>
      <w:r w:rsidR="00403FA5">
        <w:rPr>
          <w:rFonts w:hint="eastAsia"/>
        </w:rPr>
        <w:t>件</w:t>
      </w:r>
      <w:r w:rsidRPr="00723C54">
        <w:rPr>
          <w:rFonts w:hint="eastAsia"/>
        </w:rPr>
        <w:t>中的文字”</w:t>
      </w:r>
      <w:bookmarkEnd w:id="62"/>
    </w:p>
    <w:p w14:paraId="6DFE5D8C" w14:textId="77777777" w:rsidR="00B81452" w:rsidRDefault="00B81452" w:rsidP="00B81452">
      <w:pPr>
        <w:pStyle w:val="0"/>
        <w:ind w:firstLine="480"/>
      </w:pPr>
      <w:r w:rsidRPr="008E26E4">
        <w:t>在</w:t>
      </w:r>
      <w:r w:rsidRPr="008E26E4">
        <w:t>“</w:t>
      </w:r>
      <w:r w:rsidRPr="008E26E4">
        <w:t>插入</w:t>
      </w:r>
      <w:r w:rsidRPr="008E26E4">
        <w:t>”</w:t>
      </w:r>
      <w:r w:rsidRPr="008E26E4">
        <w:t>选项卡</w:t>
      </w:r>
      <w:r w:rsidRPr="008E26E4">
        <w:t xml:space="preserve"> &gt; “</w:t>
      </w:r>
      <w:r w:rsidRPr="008E26E4">
        <w:t>文本</w:t>
      </w:r>
      <w:r w:rsidRPr="008E26E4">
        <w:t>”</w:t>
      </w:r>
      <w:r w:rsidRPr="008E26E4">
        <w:t>栏：</w:t>
      </w:r>
      <w:r w:rsidRPr="008E26E4">
        <w:t>“</w:t>
      </w:r>
      <w:r w:rsidRPr="008E26E4">
        <w:t>对象</w:t>
      </w:r>
      <w:r w:rsidRPr="008E26E4">
        <w:t>”</w:t>
      </w:r>
      <w:r w:rsidRPr="008E26E4">
        <w:t>右的小三角</w:t>
      </w:r>
      <w:r w:rsidRPr="008E26E4">
        <w:t xml:space="preserve"> &gt; “</w:t>
      </w:r>
      <w:r w:rsidRPr="008E26E4">
        <w:t>文件中的文字</w:t>
      </w:r>
      <w:r w:rsidRPr="008E26E4">
        <w:t xml:space="preserve">” &gt; </w:t>
      </w:r>
      <w:r w:rsidRPr="008E26E4">
        <w:t>选择对应章节的</w:t>
      </w:r>
      <w:r w:rsidRPr="008E26E4">
        <w:t>docx</w:t>
      </w:r>
      <w:r w:rsidRPr="008E26E4">
        <w:t>文件即可</w:t>
      </w:r>
      <w:r>
        <w:rPr>
          <w:rFonts w:hint="eastAsia"/>
        </w:rPr>
        <w:t>，如</w:t>
      </w:r>
      <w:r w:rsidR="0074405C">
        <w:fldChar w:fldCharType="begin"/>
      </w:r>
      <w:r w:rsidR="0074405C">
        <w:instrText xml:space="preserve"> </w:instrText>
      </w:r>
      <w:r w:rsidR="0074405C">
        <w:rPr>
          <w:rFonts w:hint="eastAsia"/>
        </w:rPr>
        <w:instrText>REF _Ref129111741 \r \h</w:instrText>
      </w:r>
      <w:r w:rsidR="0074405C">
        <w:instrText xml:space="preserve"> </w:instrText>
      </w:r>
      <w:r w:rsidR="0074405C">
        <w:fldChar w:fldCharType="separate"/>
      </w:r>
      <w:r w:rsidR="00944AC6">
        <w:rPr>
          <w:rFonts w:hint="eastAsia"/>
        </w:rPr>
        <w:t>图</w:t>
      </w:r>
      <w:r w:rsidR="00944AC6">
        <w:rPr>
          <w:rFonts w:hint="eastAsia"/>
        </w:rPr>
        <w:t>3-1</w:t>
      </w:r>
      <w:r w:rsidR="0074405C">
        <w:fldChar w:fldCharType="end"/>
      </w:r>
      <w:r>
        <w:rPr>
          <w:rFonts w:hint="eastAsia"/>
        </w:rPr>
        <w:t>所示。</w:t>
      </w:r>
    </w:p>
    <w:p w14:paraId="5257B560" w14:textId="77777777" w:rsidR="00B81452" w:rsidRPr="0074405C" w:rsidRDefault="00B81452" w:rsidP="0074405C">
      <w:pPr>
        <w:pStyle w:val="af5"/>
        <w:rPr>
          <w:rStyle w:val="00"/>
          <w:sz w:val="21"/>
        </w:rPr>
      </w:pPr>
      <w:r>
        <w:rPr>
          <w:noProof/>
        </w:rPr>
        <w:lastRenderedPageBreak/>
        <w:drawing>
          <wp:inline distT="0" distB="0" distL="0" distR="0" wp14:anchorId="3FA6955D" wp14:editId="74BCE560">
            <wp:extent cx="5759450" cy="8858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885825"/>
                    </a:xfrm>
                    <a:prstGeom prst="rect">
                      <a:avLst/>
                    </a:prstGeom>
                    <a:noFill/>
                    <a:ln>
                      <a:noFill/>
                    </a:ln>
                  </pic:spPr>
                </pic:pic>
              </a:graphicData>
            </a:graphic>
          </wp:inline>
        </w:drawing>
      </w:r>
    </w:p>
    <w:p w14:paraId="09D604E9" w14:textId="77777777" w:rsidR="0074405C" w:rsidRDefault="0074405C" w:rsidP="0074405C">
      <w:pPr>
        <w:pStyle w:val="11-1"/>
      </w:pPr>
      <w:bookmarkStart w:id="63" w:name="_Toc129111548"/>
      <w:bookmarkStart w:id="64" w:name="_Ref129111649"/>
      <w:bookmarkStart w:id="65" w:name="_Ref129111741"/>
      <w:bookmarkStart w:id="66" w:name="_Toc129164586"/>
      <w:bookmarkStart w:id="67" w:name="_Hlk129111674"/>
      <w:r w:rsidRPr="00D674BC">
        <w:rPr>
          <w:rFonts w:hint="eastAsia"/>
        </w:rPr>
        <w:t>文件中的文字</w:t>
      </w:r>
      <w:bookmarkEnd w:id="63"/>
      <w:bookmarkEnd w:id="64"/>
      <w:bookmarkEnd w:id="65"/>
      <w:bookmarkEnd w:id="66"/>
    </w:p>
    <w:p w14:paraId="72871ABC" w14:textId="77777777" w:rsidR="0074405C" w:rsidRDefault="0074405C" w:rsidP="0074405C">
      <w:pPr>
        <w:pStyle w:val="1Fig1-1"/>
        <w:spacing w:after="312"/>
      </w:pPr>
      <w:r w:rsidRPr="00D674BC">
        <w:t>Text in the file</w:t>
      </w:r>
      <w:bookmarkEnd w:id="67"/>
    </w:p>
    <w:p w14:paraId="44199210" w14:textId="77777777" w:rsidR="0074405C" w:rsidRPr="0074405C" w:rsidRDefault="0074405C" w:rsidP="0074405C">
      <w:pPr>
        <w:pStyle w:val="0"/>
        <w:ind w:firstLine="480"/>
      </w:pPr>
    </w:p>
    <w:p w14:paraId="24053BB8" w14:textId="77777777" w:rsidR="00B81452" w:rsidRDefault="00B81452" w:rsidP="00B81452">
      <w:pPr>
        <w:pStyle w:val="3"/>
      </w:pPr>
      <w:bookmarkStart w:id="68" w:name="_Toc129164573"/>
      <w:r>
        <w:rPr>
          <w:rFonts w:hint="eastAsia"/>
        </w:rPr>
        <w:t>方法2</w:t>
      </w:r>
      <w:r>
        <w:t xml:space="preserve"> </w:t>
      </w:r>
      <w:r>
        <w:rPr>
          <w:rFonts w:hint="eastAsia"/>
        </w:rPr>
        <w:t>直接复制粘贴</w:t>
      </w:r>
      <w:bookmarkEnd w:id="68"/>
    </w:p>
    <w:p w14:paraId="77D0B564" w14:textId="77777777" w:rsidR="00B81452" w:rsidRDefault="00B81452" w:rsidP="00B81452">
      <w:pPr>
        <w:pStyle w:val="0"/>
        <w:ind w:firstLine="480"/>
      </w:pPr>
      <w:r>
        <w:rPr>
          <w:rFonts w:hint="eastAsia"/>
        </w:rPr>
        <w:t>在“章节文档”中，</w:t>
      </w:r>
      <w:r w:rsidRPr="003C14A0">
        <w:rPr>
          <w:rFonts w:hint="eastAsia"/>
        </w:rPr>
        <w:t>折叠</w:t>
      </w:r>
      <w:r>
        <w:rPr>
          <w:rFonts w:hint="eastAsia"/>
        </w:rPr>
        <w:t>“</w:t>
      </w:r>
      <w:r w:rsidRPr="003C14A0">
        <w:rPr>
          <w:rFonts w:hint="eastAsia"/>
        </w:rPr>
        <w:t>标题</w:t>
      </w:r>
      <w:r>
        <w:rPr>
          <w:rFonts w:hint="eastAsia"/>
        </w:rPr>
        <w:t xml:space="preserve"> </w:t>
      </w:r>
      <w:r w:rsidRPr="003C14A0">
        <w:rPr>
          <w:rFonts w:hint="eastAsia"/>
        </w:rPr>
        <w:t>1</w:t>
      </w:r>
      <w:r>
        <w:rPr>
          <w:rFonts w:hint="eastAsia"/>
        </w:rPr>
        <w:t>”</w:t>
      </w:r>
      <w:r w:rsidRPr="003C14A0">
        <w:rPr>
          <w:rFonts w:hint="eastAsia"/>
        </w:rPr>
        <w:t>（点击</w:t>
      </w:r>
      <w:r>
        <w:rPr>
          <w:rFonts w:hint="eastAsia"/>
        </w:rPr>
        <w:t>“</w:t>
      </w:r>
      <w:r w:rsidRPr="003C14A0">
        <w:rPr>
          <w:rFonts w:hint="eastAsia"/>
        </w:rPr>
        <w:t>标题</w:t>
      </w:r>
      <w:r>
        <w:rPr>
          <w:rFonts w:hint="eastAsia"/>
        </w:rPr>
        <w:t xml:space="preserve"> </w:t>
      </w:r>
      <w:r w:rsidRPr="003C14A0">
        <w:rPr>
          <w:rFonts w:hint="eastAsia"/>
        </w:rPr>
        <w:t>1</w:t>
      </w:r>
      <w:r>
        <w:rPr>
          <w:rFonts w:hint="eastAsia"/>
        </w:rPr>
        <w:t>”</w:t>
      </w:r>
      <w:r w:rsidRPr="003C14A0">
        <w:rPr>
          <w:rFonts w:hint="eastAsia"/>
        </w:rPr>
        <w:t>的左侧的黑色小三角），选中该行，复制整个章节内容，并</w:t>
      </w:r>
      <w:r>
        <w:rPr>
          <w:rFonts w:hint="eastAsia"/>
        </w:rPr>
        <w:t>回到“合并文档”</w:t>
      </w:r>
      <w:r w:rsidRPr="003C14A0">
        <w:rPr>
          <w:rFonts w:hint="eastAsia"/>
        </w:rPr>
        <w:t>里</w:t>
      </w:r>
      <w:r>
        <w:rPr>
          <w:rFonts w:hint="eastAsia"/>
        </w:rPr>
        <w:t>的</w:t>
      </w:r>
      <w:r w:rsidRPr="003C14A0">
        <w:rPr>
          <w:rFonts w:hint="eastAsia"/>
        </w:rPr>
        <w:t>粘贴（粘贴方式为保留源格式）</w:t>
      </w:r>
      <w:r>
        <w:rPr>
          <w:rFonts w:hint="eastAsia"/>
        </w:rPr>
        <w:t>，如</w:t>
      </w:r>
      <w:r w:rsidR="0074405C">
        <w:fldChar w:fldCharType="begin"/>
      </w:r>
      <w:r w:rsidR="0074405C">
        <w:instrText xml:space="preserve"> </w:instrText>
      </w:r>
      <w:r w:rsidR="0074405C">
        <w:rPr>
          <w:rFonts w:hint="eastAsia"/>
        </w:rPr>
        <w:instrText>REF _Ref129111789 \r \h</w:instrText>
      </w:r>
      <w:r w:rsidR="0074405C">
        <w:instrText xml:space="preserve"> </w:instrText>
      </w:r>
      <w:r w:rsidR="0074405C">
        <w:fldChar w:fldCharType="separate"/>
      </w:r>
      <w:r w:rsidR="00944AC6">
        <w:rPr>
          <w:rFonts w:hint="eastAsia"/>
        </w:rPr>
        <w:t>图</w:t>
      </w:r>
      <w:r w:rsidR="00944AC6">
        <w:rPr>
          <w:rFonts w:hint="eastAsia"/>
        </w:rPr>
        <w:t>3-2</w:t>
      </w:r>
      <w:r w:rsidR="0074405C">
        <w:fldChar w:fldCharType="end"/>
      </w:r>
      <w:r>
        <w:rPr>
          <w:rFonts w:hint="eastAsia"/>
        </w:rPr>
        <w:t>所示。</w:t>
      </w:r>
    </w:p>
    <w:p w14:paraId="1CCBBC56" w14:textId="77777777" w:rsidR="00B81452" w:rsidRDefault="00B81452" w:rsidP="00B81452">
      <w:pPr>
        <w:pStyle w:val="af5"/>
      </w:pPr>
      <w:r>
        <w:rPr>
          <w:noProof/>
        </w:rPr>
        <w:drawing>
          <wp:inline distT="0" distB="0" distL="0" distR="0" wp14:anchorId="0DB896DA" wp14:editId="7D7FF026">
            <wp:extent cx="4533900" cy="1306683"/>
            <wp:effectExtent l="152400" t="133350" r="152400" b="1797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44160" cy="13096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pic:spPr>
                </pic:pic>
              </a:graphicData>
            </a:graphic>
          </wp:inline>
        </w:drawing>
      </w:r>
    </w:p>
    <w:p w14:paraId="4F04DE39" w14:textId="77777777" w:rsidR="0074405C" w:rsidRDefault="0074405C" w:rsidP="0074405C">
      <w:pPr>
        <w:pStyle w:val="11-1"/>
      </w:pPr>
      <w:bookmarkStart w:id="69" w:name="_Toc127444843"/>
      <w:bookmarkStart w:id="70" w:name="_Toc129111549"/>
      <w:bookmarkStart w:id="71" w:name="_Ref129111789"/>
      <w:bookmarkStart w:id="72" w:name="_Toc129164587"/>
      <w:r>
        <w:rPr>
          <w:rFonts w:hint="eastAsia"/>
        </w:rPr>
        <w:t>折叠章节内容</w:t>
      </w:r>
      <w:bookmarkEnd w:id="69"/>
      <w:bookmarkEnd w:id="70"/>
      <w:bookmarkEnd w:id="71"/>
      <w:bookmarkEnd w:id="72"/>
    </w:p>
    <w:p w14:paraId="08CE0647" w14:textId="77777777" w:rsidR="0074405C" w:rsidRPr="0074405C" w:rsidRDefault="0074405C" w:rsidP="008050ED">
      <w:pPr>
        <w:pStyle w:val="1Fig1-1"/>
        <w:spacing w:after="312"/>
      </w:pPr>
      <w:r w:rsidRPr="00D674BC">
        <w:t>Fold the contents of the chapter</w:t>
      </w:r>
    </w:p>
    <w:p w14:paraId="62D395E7" w14:textId="77777777" w:rsidR="00B81452" w:rsidRDefault="00B81452" w:rsidP="00B81452">
      <w:pPr>
        <w:pStyle w:val="2"/>
      </w:pPr>
      <w:bookmarkStart w:id="73" w:name="_Toc129164574"/>
      <w:r>
        <w:rPr>
          <w:rFonts w:hint="eastAsia"/>
        </w:rPr>
        <w:t>如何更新</w:t>
      </w:r>
      <w:bookmarkEnd w:id="73"/>
    </w:p>
    <w:p w14:paraId="6A2A9D07" w14:textId="77777777" w:rsidR="00B81452" w:rsidRDefault="00B81452" w:rsidP="00B81452">
      <w:pPr>
        <w:pStyle w:val="0"/>
        <w:ind w:firstLine="480"/>
      </w:pPr>
      <w:r>
        <w:rPr>
          <w:rFonts w:hint="eastAsia"/>
        </w:rPr>
        <w:t>目前没找到链接“章节文档”内容和“合并文档”内容的完美解决方案，有尝试过网上介绍的主控文档的功能，但发现这种方法在合并章节时会引入多余的分节符，显得冗杂，所以放弃了。</w:t>
      </w:r>
    </w:p>
    <w:p w14:paraId="7FD6F4C6" w14:textId="77777777" w:rsidR="00B81452" w:rsidRDefault="00B81452" w:rsidP="00B81452">
      <w:pPr>
        <w:pStyle w:val="0"/>
        <w:ind w:firstLine="480"/>
      </w:pPr>
      <w:r>
        <w:rPr>
          <w:rFonts w:hint="eastAsia"/>
        </w:rPr>
        <w:t>目前想到的妥协的方案是，若章节内容有更新：</w:t>
      </w:r>
    </w:p>
    <w:p w14:paraId="74794AF6" w14:textId="77777777" w:rsidR="00B81452" w:rsidRDefault="00B81452" w:rsidP="00B81452">
      <w:pPr>
        <w:pStyle w:val="0"/>
        <w:ind w:firstLine="480"/>
      </w:pPr>
      <w:r>
        <w:t>1</w:t>
      </w:r>
      <w:r>
        <w:rPr>
          <w:rFonts w:hint="eastAsia"/>
        </w:rPr>
        <w:t>、先在“合并文档”中删除该章节内容。方法可以是折叠“标题</w:t>
      </w:r>
      <w:r>
        <w:rPr>
          <w:rFonts w:hint="eastAsia"/>
        </w:rPr>
        <w:t xml:space="preserve"> 1</w:t>
      </w:r>
      <w:r>
        <w:rPr>
          <w:rFonts w:hint="eastAsia"/>
        </w:rPr>
        <w:t>”后删除整行，或者在“视图”选项卡里打开“导航窗格”后，在导航栏的“标题</w:t>
      </w:r>
      <w:r>
        <w:rPr>
          <w:rFonts w:hint="eastAsia"/>
        </w:rPr>
        <w:t xml:space="preserve"> 1</w:t>
      </w:r>
      <w:r>
        <w:rPr>
          <w:rFonts w:hint="eastAsia"/>
        </w:rPr>
        <w:t>”处右键删除。</w:t>
      </w:r>
    </w:p>
    <w:p w14:paraId="6C3DA318" w14:textId="77777777" w:rsidR="00CF007A" w:rsidRPr="00B81452" w:rsidRDefault="00B81452" w:rsidP="008050ED">
      <w:pPr>
        <w:pStyle w:val="0"/>
        <w:ind w:firstLine="480"/>
      </w:pPr>
      <w:r>
        <w:t>2</w:t>
      </w:r>
      <w:r>
        <w:rPr>
          <w:rFonts w:hint="eastAsia"/>
        </w:rPr>
        <w:t>、重新插入更新过的“章节文档”。</w:t>
      </w:r>
    </w:p>
    <w:p w14:paraId="13A6C6EF" w14:textId="77777777" w:rsidR="00CF007A" w:rsidRDefault="00CF007A">
      <w:pPr>
        <w:jc w:val="left"/>
        <w:rPr>
          <w:sz w:val="24"/>
        </w:rPr>
      </w:pPr>
      <w:r>
        <w:br w:type="page"/>
      </w:r>
    </w:p>
    <w:p w14:paraId="002A7201" w14:textId="77777777" w:rsidR="008503AA" w:rsidRDefault="008503AA" w:rsidP="008503AA">
      <w:pPr>
        <w:pStyle w:val="24"/>
      </w:pPr>
    </w:p>
    <w:p w14:paraId="77644629" w14:textId="77777777" w:rsidR="00D01A62" w:rsidRDefault="00205919" w:rsidP="00205919">
      <w:pPr>
        <w:pStyle w:val="1"/>
      </w:pPr>
      <w:bookmarkStart w:id="74" w:name="_Toc129164575"/>
      <w:r>
        <w:rPr>
          <w:rFonts w:hint="eastAsia"/>
        </w:rPr>
        <w:t>全文总结</w:t>
      </w:r>
      <w:bookmarkEnd w:id="74"/>
    </w:p>
    <w:p w14:paraId="5CE47CC5" w14:textId="77777777" w:rsidR="00205919" w:rsidRDefault="00205919" w:rsidP="00205919">
      <w:pPr>
        <w:pStyle w:val="2"/>
      </w:pPr>
      <w:bookmarkStart w:id="75" w:name="_Ref105578690"/>
      <w:bookmarkStart w:id="76" w:name="_Toc129164576"/>
      <w:r>
        <w:rPr>
          <w:rFonts w:hint="eastAsia"/>
        </w:rPr>
        <w:t>主要结论</w:t>
      </w:r>
      <w:bookmarkEnd w:id="75"/>
      <w:bookmarkEnd w:id="76"/>
    </w:p>
    <w:p w14:paraId="44936CC1" w14:textId="77777777" w:rsidR="00534F06" w:rsidRDefault="00704467" w:rsidP="009D6392">
      <w:pPr>
        <w:pStyle w:val="0"/>
        <w:ind w:firstLine="480"/>
      </w:pPr>
      <w:r w:rsidRPr="00553EEC">
        <w:rPr>
          <w:rFonts w:hint="eastAsia"/>
        </w:rPr>
        <w:t>本文</w:t>
      </w:r>
      <w:r w:rsidR="00473541">
        <w:rPr>
          <w:rFonts w:hint="eastAsia"/>
        </w:rPr>
        <w:t>主要</w:t>
      </w:r>
      <w:r w:rsidRPr="00553EEC">
        <w:rPr>
          <w:rFonts w:hint="eastAsia"/>
        </w:rPr>
        <w:t>……</w:t>
      </w:r>
    </w:p>
    <w:p w14:paraId="66C00420" w14:textId="77777777" w:rsidR="00C71424" w:rsidRDefault="00205919" w:rsidP="006B7688">
      <w:pPr>
        <w:pStyle w:val="2"/>
      </w:pPr>
      <w:bookmarkStart w:id="77" w:name="_Toc129164577"/>
      <w:r>
        <w:rPr>
          <w:rFonts w:hint="eastAsia"/>
        </w:rPr>
        <w:t>研究展望</w:t>
      </w:r>
      <w:bookmarkEnd w:id="77"/>
    </w:p>
    <w:p w14:paraId="6F6B1B8F" w14:textId="77777777" w:rsidR="008568CA" w:rsidRDefault="008568CA" w:rsidP="001B0BB2">
      <w:pPr>
        <w:pStyle w:val="0"/>
        <w:ind w:firstLine="480"/>
      </w:pPr>
    </w:p>
    <w:p w14:paraId="7B0D3847" w14:textId="77777777" w:rsidR="00E82A49" w:rsidRPr="00E82A49" w:rsidRDefault="00E82A49" w:rsidP="001B0BB2">
      <w:pPr>
        <w:pStyle w:val="0"/>
        <w:ind w:firstLine="480"/>
      </w:pPr>
    </w:p>
    <w:p w14:paraId="4534FB65" w14:textId="77777777" w:rsidR="00585799" w:rsidRDefault="00585799" w:rsidP="00F34C9F">
      <w:pPr>
        <w:pStyle w:val="0"/>
        <w:ind w:firstLine="480"/>
      </w:pPr>
    </w:p>
    <w:p w14:paraId="1C9D386C" w14:textId="77777777" w:rsidR="00277335" w:rsidRDefault="00277335" w:rsidP="009C306A">
      <w:pPr>
        <w:pStyle w:val="0"/>
        <w:ind w:firstLineChars="0" w:firstLine="0"/>
        <w:sectPr w:rsidR="00277335" w:rsidSect="00553E65">
          <w:headerReference w:type="default" r:id="rId20"/>
          <w:footerReference w:type="default" r:id="rId21"/>
          <w:pgSz w:w="11906" w:h="16838" w:code="9"/>
          <w:pgMar w:top="2211" w:right="1418" w:bottom="2155" w:left="1418" w:header="851" w:footer="992" w:gutter="0"/>
          <w:pgNumType w:start="1"/>
          <w:cols w:space="425"/>
          <w:docGrid w:type="lines" w:linePitch="312"/>
        </w:sectPr>
      </w:pPr>
    </w:p>
    <w:p w14:paraId="568A3BD5" w14:textId="77777777" w:rsidR="00DF6196" w:rsidRDefault="00DF6196" w:rsidP="00DF6196">
      <w:pPr>
        <w:pStyle w:val="24"/>
      </w:pPr>
    </w:p>
    <w:p w14:paraId="102647DA" w14:textId="77777777" w:rsidR="00AD2E9E" w:rsidRDefault="00621E7F" w:rsidP="00343A89">
      <w:pPr>
        <w:pStyle w:val="af0"/>
      </w:pPr>
      <w:bookmarkStart w:id="78" w:name="_Toc129164578"/>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Start w:id="79" w:name="_Ref105578645"/>
      <w:bookmarkEnd w:id="78"/>
    </w:p>
    <w:p w14:paraId="279F3822" w14:textId="77777777" w:rsidR="00F922E4" w:rsidRPr="007809FB" w:rsidRDefault="00F922E4" w:rsidP="00530C67">
      <w:pPr>
        <w:rPr>
          <w:color w:val="FF0000"/>
        </w:rPr>
      </w:pPr>
      <w:r w:rsidRPr="007809FB">
        <w:rPr>
          <w:rFonts w:hint="eastAsia"/>
          <w:color w:val="FF0000"/>
        </w:rPr>
        <w:t>注意</w:t>
      </w:r>
      <w:r w:rsidR="007809FB">
        <w:rPr>
          <w:rFonts w:hint="eastAsia"/>
          <w:color w:val="FF0000"/>
        </w:rPr>
        <w:t>参考文献的</w:t>
      </w:r>
      <w:r w:rsidRPr="007809FB">
        <w:rPr>
          <w:rFonts w:hint="eastAsia"/>
          <w:color w:val="FF0000"/>
        </w:rPr>
        <w:t>符号均为半角符号，例如：</w:t>
      </w:r>
      <w:r w:rsidRPr="007809FB">
        <w:rPr>
          <w:rFonts w:hint="eastAsia"/>
          <w:color w:val="FF0000"/>
        </w:rPr>
        <w:t>(),.[]</w:t>
      </w:r>
    </w:p>
    <w:p w14:paraId="22394433" w14:textId="77777777" w:rsidR="00346424" w:rsidRPr="00AF1F83" w:rsidRDefault="00F922E4" w:rsidP="00AF1F83">
      <w:pPr>
        <w:pStyle w:val="a0"/>
        <w:ind w:left="462" w:hanging="462"/>
      </w:pPr>
      <w:r w:rsidRPr="00AF1F83">
        <w:rPr>
          <w:rFonts w:hint="eastAsia"/>
        </w:rPr>
        <w:t>曹敏</w:t>
      </w:r>
      <w:r w:rsidRPr="00AF1F83">
        <w:rPr>
          <w:rFonts w:hint="eastAsia"/>
        </w:rPr>
        <w:t>.GB/T</w:t>
      </w:r>
      <w:r w:rsidR="00B01589" w:rsidRPr="00AF1F83">
        <w:t xml:space="preserve"> </w:t>
      </w:r>
      <w:r w:rsidRPr="00AF1F83">
        <w:rPr>
          <w:rFonts w:hint="eastAsia"/>
        </w:rPr>
        <w:t>7714-2015</w:t>
      </w:r>
      <w:r w:rsidRPr="00AF1F83">
        <w:rPr>
          <w:rFonts w:hint="eastAsia"/>
        </w:rPr>
        <w:t>《信息与文献</w:t>
      </w:r>
      <w:r w:rsidRPr="00AF1F83">
        <w:rPr>
          <w:rFonts w:hint="eastAsia"/>
        </w:rPr>
        <w:t xml:space="preserve"> </w:t>
      </w:r>
      <w:r w:rsidRPr="00AF1F83">
        <w:rPr>
          <w:rFonts w:hint="eastAsia"/>
        </w:rPr>
        <w:t>参考文献著录规则》标准解析</w:t>
      </w:r>
      <w:r w:rsidRPr="00AF1F83">
        <w:rPr>
          <w:rFonts w:hint="eastAsia"/>
        </w:rPr>
        <w:t>[J].</w:t>
      </w:r>
      <w:r w:rsidRPr="00AF1F83">
        <w:rPr>
          <w:rFonts w:hint="eastAsia"/>
        </w:rPr>
        <w:t>科技与出版</w:t>
      </w:r>
      <w:r w:rsidRPr="00AF1F83">
        <w:rPr>
          <w:rFonts w:hint="eastAsia"/>
        </w:rPr>
        <w:t>,2015(09):41-44.DOI:10.16510/j.cnki.kjycb.2015.09.013.</w:t>
      </w:r>
    </w:p>
    <w:p w14:paraId="09FA15D3" w14:textId="77777777" w:rsidR="005A1AE0" w:rsidRPr="00AF1F83" w:rsidRDefault="007311F9" w:rsidP="00AF1F83">
      <w:pPr>
        <w:pStyle w:val="a0"/>
        <w:ind w:left="462" w:hanging="462"/>
      </w:pPr>
      <w:bookmarkStart w:id="80" w:name="_Ref127445828"/>
      <w:r w:rsidRPr="00AF1F83">
        <w:rPr>
          <w:rFonts w:hint="eastAsia"/>
        </w:rPr>
        <w:t>上海交通大学</w:t>
      </w:r>
      <w:r w:rsidRPr="00AF1F83">
        <w:rPr>
          <w:rFonts w:hint="eastAsia"/>
        </w:rPr>
        <w:t>.</w:t>
      </w:r>
      <w:r w:rsidRPr="00AF1F83">
        <w:t xml:space="preserve"> </w:t>
      </w:r>
      <w:r w:rsidR="005A1AE0" w:rsidRPr="00AF1F83">
        <w:rPr>
          <w:rFonts w:hint="eastAsia"/>
        </w:rPr>
        <w:t>上海交通大学博士、硕士学位论文撰写要求</w:t>
      </w:r>
      <w:r w:rsidR="005A1AE0" w:rsidRPr="00AF1F83">
        <w:t>[R/OL]</w:t>
      </w:r>
      <w:r w:rsidR="005A1AE0" w:rsidRPr="00AF1F83">
        <w:rPr>
          <w:rFonts w:hint="eastAsia"/>
        </w:rPr>
        <w:t>.</w:t>
      </w:r>
      <w:r w:rsidR="005A1AE0" w:rsidRPr="00AF1F83">
        <w:t xml:space="preserve"> https://gk.sjtu.edu.cn/Data/View/648</w:t>
      </w:r>
      <w:bookmarkEnd w:id="80"/>
    </w:p>
    <w:p w14:paraId="5A23E318" w14:textId="77777777" w:rsidR="007311F9" w:rsidRPr="00AF1F83" w:rsidRDefault="007311F9" w:rsidP="00AF1F83">
      <w:pPr>
        <w:pStyle w:val="a0"/>
        <w:ind w:left="462" w:hanging="462"/>
      </w:pPr>
      <w:bookmarkStart w:id="81" w:name="_Ref127445802"/>
      <w:r w:rsidRPr="00AF1F83">
        <w:rPr>
          <w:rFonts w:hint="eastAsia"/>
        </w:rPr>
        <w:t>上海交通大学研究生院</w:t>
      </w:r>
      <w:r w:rsidRPr="00AF1F83">
        <w:rPr>
          <w:rFonts w:hint="eastAsia"/>
        </w:rPr>
        <w:t>.</w:t>
      </w:r>
      <w:r w:rsidRPr="00AF1F83">
        <w:t xml:space="preserve"> </w:t>
      </w:r>
      <w:r w:rsidRPr="00AF1F83">
        <w:rPr>
          <w:rFonts w:hint="eastAsia"/>
        </w:rPr>
        <w:t>上海交通大学研究生学位论文写作模板</w:t>
      </w:r>
      <w:r w:rsidRPr="00AF1F83">
        <w:t>[R/OL]</w:t>
      </w:r>
      <w:r w:rsidRPr="00AF1F83">
        <w:rPr>
          <w:rFonts w:hint="eastAsia"/>
        </w:rPr>
        <w:t>.</w:t>
      </w:r>
      <w:r w:rsidRPr="00AF1F83">
        <w:t xml:space="preserve"> https://www.gs.sjtu.edu.cn/info/1136/8374.htm</w:t>
      </w:r>
      <w:bookmarkEnd w:id="81"/>
    </w:p>
    <w:p w14:paraId="2DCBE656" w14:textId="77777777" w:rsidR="0081022C" w:rsidRPr="00AF1F83" w:rsidRDefault="0081022C" w:rsidP="00AF1F83">
      <w:pPr>
        <w:pStyle w:val="a0"/>
        <w:ind w:left="462" w:hanging="462"/>
      </w:pPr>
      <w:r w:rsidRPr="00AF1F83">
        <w:rPr>
          <w:rFonts w:hint="eastAsia"/>
        </w:rPr>
        <w:t>一周进步</w:t>
      </w:r>
      <w:r w:rsidRPr="00AF1F83">
        <w:rPr>
          <w:rFonts w:hint="eastAsia"/>
        </w:rPr>
        <w:t>.</w:t>
      </w:r>
      <w:r w:rsidRPr="00AF1F83">
        <w:t xml:space="preserve"> </w:t>
      </w:r>
      <w:r w:rsidR="005B5EEC" w:rsidRPr="00AF1F83">
        <w:rPr>
          <w:rFonts w:hint="eastAsia"/>
        </w:rPr>
        <w:t>Word</w:t>
      </w:r>
      <w:r w:rsidR="005B5EEC" w:rsidRPr="00AF1F83">
        <w:rPr>
          <w:rFonts w:hint="eastAsia"/>
        </w:rPr>
        <w:t>教程</w:t>
      </w:r>
      <w:r w:rsidR="00A7264D" w:rsidRPr="00AF1F83">
        <w:t>[R/OL]</w:t>
      </w:r>
      <w:r w:rsidR="005B5EEC" w:rsidRPr="00AF1F83">
        <w:rPr>
          <w:rFonts w:hint="eastAsia"/>
        </w:rPr>
        <w:t>.</w:t>
      </w:r>
      <w:r w:rsidR="005B5EEC" w:rsidRPr="00AF1F83">
        <w:t xml:space="preserve"> https://www.bilibili.com/video/BV1t64y1x7GA?p=29</w:t>
      </w:r>
    </w:p>
    <w:p w14:paraId="02504A30" w14:textId="77777777" w:rsidR="00A368D3" w:rsidRPr="00AF1F83" w:rsidRDefault="00A368D3" w:rsidP="00AF1F83">
      <w:pPr>
        <w:pStyle w:val="a0"/>
        <w:ind w:left="462" w:hanging="462"/>
      </w:pPr>
      <w:bookmarkStart w:id="82" w:name="_Ref127445884"/>
      <w:r w:rsidRPr="00AF1F83">
        <w:rPr>
          <w:rFonts w:hint="eastAsia"/>
        </w:rPr>
        <w:t>部落窝教育</w:t>
      </w:r>
      <w:r w:rsidRPr="00AF1F83">
        <w:rPr>
          <w:rFonts w:hint="eastAsia"/>
        </w:rPr>
        <w:t>.</w:t>
      </w:r>
      <w:r w:rsidRPr="00AF1F83">
        <w:t xml:space="preserve"> </w:t>
      </w:r>
      <w:r w:rsidRPr="00AF1F83">
        <w:rPr>
          <w:rFonts w:hint="eastAsia"/>
        </w:rPr>
        <w:t>word</w:t>
      </w:r>
      <w:r w:rsidRPr="00AF1F83">
        <w:rPr>
          <w:rFonts w:hint="eastAsia"/>
        </w:rPr>
        <w:t>模板应用：定制一个日常专属模板</w:t>
      </w:r>
      <w:r w:rsidR="00A7264D" w:rsidRPr="00AF1F83">
        <w:t>[R/OL]</w:t>
      </w:r>
      <w:r w:rsidRPr="00AF1F83">
        <w:rPr>
          <w:rFonts w:hint="eastAsia"/>
        </w:rPr>
        <w:t xml:space="preserve">. </w:t>
      </w:r>
      <w:r w:rsidRPr="00AF1F83">
        <w:t>https://zhuanlan.zhihu.com/p/84232386</w:t>
      </w:r>
      <w:bookmarkEnd w:id="82"/>
    </w:p>
    <w:p w14:paraId="5D3AB7DA" w14:textId="77777777" w:rsidR="00A368D3" w:rsidRPr="00AF1F83" w:rsidRDefault="00A368D3" w:rsidP="00AF1F83">
      <w:pPr>
        <w:pStyle w:val="a0"/>
        <w:ind w:left="462" w:hanging="462"/>
      </w:pPr>
      <w:r w:rsidRPr="00AF1F83">
        <w:rPr>
          <w:rFonts w:hint="eastAsia"/>
        </w:rPr>
        <w:t>阿德</w:t>
      </w:r>
      <w:r w:rsidRPr="00AF1F83">
        <w:rPr>
          <w:rFonts w:hint="eastAsia"/>
        </w:rPr>
        <w:t>.</w:t>
      </w:r>
      <w:r w:rsidRPr="00AF1F83">
        <w:t xml:space="preserve"> </w:t>
      </w:r>
      <w:r w:rsidRPr="00AF1F83">
        <w:rPr>
          <w:rFonts w:hint="eastAsia"/>
        </w:rPr>
        <w:t>更加灵活的</w:t>
      </w:r>
      <w:r w:rsidRPr="00AF1F83">
        <w:rPr>
          <w:rFonts w:hint="eastAsia"/>
        </w:rPr>
        <w:t>word</w:t>
      </w:r>
      <w:r w:rsidRPr="00AF1F83">
        <w:rPr>
          <w:rFonts w:hint="eastAsia"/>
        </w:rPr>
        <w:t>多级列表——</w:t>
      </w:r>
      <w:r w:rsidRPr="00AF1F83">
        <w:rPr>
          <w:rFonts w:hint="eastAsia"/>
        </w:rPr>
        <w:t>listnum</w:t>
      </w:r>
      <w:r w:rsidRPr="00AF1F83">
        <w:rPr>
          <w:rFonts w:hint="eastAsia"/>
        </w:rPr>
        <w:t>域</w:t>
      </w:r>
      <w:r w:rsidR="00A7264D" w:rsidRPr="00AF1F83">
        <w:t>[R/OL]</w:t>
      </w:r>
      <w:r w:rsidRPr="00AF1F83">
        <w:rPr>
          <w:rFonts w:hint="eastAsia"/>
        </w:rPr>
        <w:t>.</w:t>
      </w:r>
      <w:r w:rsidRPr="00AF1F83">
        <w:t xml:space="preserve"> https://zhuanlan.zhihu.com/p/55280481</w:t>
      </w:r>
    </w:p>
    <w:p w14:paraId="30AC0AAE" w14:textId="77777777" w:rsidR="001D744D" w:rsidRPr="00AF1F83" w:rsidRDefault="007311F9" w:rsidP="00AF1F83">
      <w:pPr>
        <w:pStyle w:val="a0"/>
        <w:ind w:left="462" w:hanging="462"/>
      </w:pPr>
      <w:r w:rsidRPr="00AF1F83">
        <w:rPr>
          <w:rFonts w:hint="eastAsia"/>
        </w:rPr>
        <w:t>大情的博客</w:t>
      </w:r>
      <w:r w:rsidR="005A1AE0" w:rsidRPr="00AF1F83">
        <w:rPr>
          <w:rFonts w:hint="eastAsia"/>
        </w:rPr>
        <w:t>.</w:t>
      </w:r>
      <w:r w:rsidR="005A1AE0" w:rsidRPr="00AF1F83">
        <w:t xml:space="preserve"> </w:t>
      </w:r>
      <w:r w:rsidR="00974B7B" w:rsidRPr="00AF1F83">
        <w:rPr>
          <w:rFonts w:hint="eastAsia"/>
        </w:rPr>
        <w:t>学位论文模板：</w:t>
      </w:r>
      <w:r w:rsidR="00974B7B" w:rsidRPr="00AF1F83">
        <w:rPr>
          <w:rFonts w:hint="eastAsia"/>
        </w:rPr>
        <w:t xml:space="preserve">2. </w:t>
      </w:r>
      <w:r w:rsidR="00974B7B" w:rsidRPr="00AF1F83">
        <w:rPr>
          <w:rFonts w:hint="eastAsia"/>
        </w:rPr>
        <w:t>段落样式与页面格式</w:t>
      </w:r>
      <w:r w:rsidR="005A1AE0" w:rsidRPr="00AF1F83">
        <w:t>[R/OL]</w:t>
      </w:r>
      <w:r w:rsidR="005A1AE0" w:rsidRPr="00AF1F83">
        <w:rPr>
          <w:rFonts w:hint="eastAsia"/>
        </w:rPr>
        <w:t>.</w:t>
      </w:r>
      <w:r w:rsidR="005A1AE0" w:rsidRPr="00AF1F83">
        <w:t xml:space="preserve"> https://wangdaqing.popsy.site</w:t>
      </w:r>
    </w:p>
    <w:bookmarkEnd w:id="79"/>
    <w:p w14:paraId="53226F94" w14:textId="77777777" w:rsidR="00DF6196" w:rsidRDefault="00DF6196">
      <w:pPr>
        <w:jc w:val="left"/>
        <w:rPr>
          <w:rFonts w:ascii="Arial Unicode MS" w:eastAsia="黑体" w:hAnsi="Arial Unicode MS"/>
          <w:b/>
          <w:sz w:val="32"/>
        </w:rPr>
      </w:pPr>
      <w:r>
        <w:br w:type="page"/>
      </w:r>
    </w:p>
    <w:p w14:paraId="6B1F6DB6" w14:textId="77777777" w:rsidR="00DF6196" w:rsidRDefault="00DF6196" w:rsidP="00DF6196">
      <w:pPr>
        <w:pStyle w:val="24"/>
      </w:pPr>
    </w:p>
    <w:p w14:paraId="2FC0BD01" w14:textId="77777777" w:rsidR="0042393A" w:rsidRPr="0042393A" w:rsidRDefault="00AD2E9E" w:rsidP="0042393A">
      <w:pPr>
        <w:pStyle w:val="af0"/>
      </w:pPr>
      <w:bookmarkStart w:id="83" w:name="_Toc129164579"/>
      <w:r w:rsidRPr="00E34402">
        <w:rPr>
          <w:rFonts w:hint="eastAsia"/>
        </w:rPr>
        <w:t>符号与标记（附录</w:t>
      </w:r>
      <w:r w:rsidRPr="00E34402">
        <w:rPr>
          <w:rFonts w:hint="eastAsia"/>
        </w:rPr>
        <w:t>1</w:t>
      </w:r>
      <w:r w:rsidRPr="00E34402">
        <w:rPr>
          <w:rFonts w:hint="eastAsia"/>
        </w:rPr>
        <w:t>）</w:t>
      </w:r>
      <w:bookmarkEnd w:id="83"/>
    </w:p>
    <w:p w14:paraId="101F99C5" w14:textId="77777777" w:rsidR="004A3C54" w:rsidRDefault="004A3C54" w:rsidP="0042393A">
      <w:pPr>
        <w:pStyle w:val="0"/>
        <w:ind w:firstLine="480"/>
      </w:pPr>
      <w:r w:rsidRPr="004A3C54">
        <w:rPr>
          <w:rFonts w:hint="eastAsia"/>
        </w:rPr>
        <w:t>附录：黑体，加粗，三号，居中。一般“符号与标记”内容应以附录形式给出。</w:t>
      </w:r>
    </w:p>
    <w:p w14:paraId="275ADC35" w14:textId="77777777" w:rsidR="00DF6196" w:rsidRDefault="004A3C54" w:rsidP="0042393A">
      <w:pPr>
        <w:pStyle w:val="0"/>
        <w:ind w:firstLine="480"/>
      </w:pPr>
      <w:r w:rsidRPr="004A3C54">
        <w:rPr>
          <w:rFonts w:hint="eastAsia"/>
        </w:rPr>
        <w:t>论文的附录依次为附录</w:t>
      </w:r>
      <w:r w:rsidRPr="004A3C54">
        <w:rPr>
          <w:rFonts w:hint="eastAsia"/>
        </w:rPr>
        <w:t>1</w:t>
      </w:r>
      <w:r w:rsidRPr="004A3C54">
        <w:rPr>
          <w:rFonts w:hint="eastAsia"/>
        </w:rPr>
        <w:t>，附录</w:t>
      </w:r>
      <w:r w:rsidRPr="004A3C54">
        <w:rPr>
          <w:rFonts w:hint="eastAsia"/>
        </w:rPr>
        <w:t>2</w:t>
      </w:r>
      <w:r w:rsidRPr="004A3C54">
        <w:rPr>
          <w:rFonts w:hint="eastAsia"/>
        </w:rPr>
        <w:t>……编号。附录中的图表公式另编排序号，与正文分开。</w:t>
      </w:r>
    </w:p>
    <w:p w14:paraId="63BE9539" w14:textId="77777777" w:rsidR="00DF6196" w:rsidRDefault="00DF6196">
      <w:pPr>
        <w:jc w:val="left"/>
        <w:rPr>
          <w:sz w:val="24"/>
        </w:rPr>
      </w:pPr>
      <w:r>
        <w:br w:type="page"/>
      </w:r>
    </w:p>
    <w:p w14:paraId="216F9FD9" w14:textId="77777777" w:rsidR="00E34402" w:rsidRDefault="00E34402" w:rsidP="00DF6196">
      <w:pPr>
        <w:pStyle w:val="24"/>
      </w:pPr>
    </w:p>
    <w:p w14:paraId="52541023" w14:textId="77777777" w:rsidR="00857C44" w:rsidRDefault="00857C44" w:rsidP="00857C44">
      <w:pPr>
        <w:pStyle w:val="af0"/>
      </w:pPr>
      <w:bookmarkStart w:id="84" w:name="_Toc129164580"/>
      <w:r w:rsidRPr="00857C44">
        <w:rPr>
          <w:rFonts w:hint="eastAsia"/>
        </w:rPr>
        <w:t>攻读学位期间学术论文和科研成果目录</w:t>
      </w:r>
      <w:bookmarkEnd w:id="84"/>
    </w:p>
    <w:p w14:paraId="7DFBF36A" w14:textId="77777777" w:rsidR="00654C8D" w:rsidRDefault="00532B68" w:rsidP="00654C8D">
      <w:pPr>
        <w:pStyle w:val="0"/>
        <w:ind w:firstLine="480"/>
      </w:pPr>
      <w:r>
        <w:rPr>
          <w:rFonts w:hint="eastAsia"/>
        </w:rPr>
        <w:t>[1]</w:t>
      </w:r>
      <w:r w:rsidR="00AD2E9E">
        <w:t xml:space="preserve"> </w:t>
      </w:r>
      <w:r>
        <w:rPr>
          <w:rFonts w:hint="eastAsia"/>
        </w:rPr>
        <w:t>张三，李四</w:t>
      </w:r>
      <w:r>
        <w:rPr>
          <w:rFonts w:hint="eastAsia"/>
        </w:rPr>
        <w:t xml:space="preserve">. </w:t>
      </w:r>
      <w:r>
        <w:t>……</w:t>
      </w:r>
      <w:r>
        <w:rPr>
          <w:rFonts w:hint="eastAsia"/>
        </w:rPr>
        <w:t xml:space="preserve"> </w:t>
      </w:r>
      <w:r>
        <w:rPr>
          <w:rFonts w:hint="eastAsia"/>
        </w:rPr>
        <w:t>（已录用）</w:t>
      </w:r>
    </w:p>
    <w:p w14:paraId="45B62E81" w14:textId="77777777" w:rsidR="00DF6196" w:rsidRDefault="00532B68" w:rsidP="00532B68">
      <w:pPr>
        <w:pStyle w:val="0"/>
        <w:ind w:firstLine="480"/>
        <w:rPr>
          <w:color w:val="FF0000"/>
        </w:rPr>
      </w:pPr>
      <w:r w:rsidRPr="004E0539">
        <w:rPr>
          <w:rFonts w:hint="eastAsia"/>
          <w:color w:val="FF0000"/>
        </w:rPr>
        <w:t>见“参考文献”格式</w:t>
      </w:r>
    </w:p>
    <w:p w14:paraId="7922F495" w14:textId="77777777" w:rsidR="00DF6196" w:rsidRDefault="00DF6196">
      <w:pPr>
        <w:jc w:val="left"/>
        <w:rPr>
          <w:color w:val="FF0000"/>
          <w:sz w:val="24"/>
        </w:rPr>
      </w:pPr>
      <w:r>
        <w:rPr>
          <w:color w:val="FF0000"/>
        </w:rPr>
        <w:br w:type="page"/>
      </w:r>
    </w:p>
    <w:p w14:paraId="4D0E03A5" w14:textId="77777777" w:rsidR="00532B68" w:rsidRPr="004E0539" w:rsidRDefault="00532B68" w:rsidP="00DF6196">
      <w:pPr>
        <w:pStyle w:val="24"/>
      </w:pPr>
    </w:p>
    <w:p w14:paraId="2DAEB32D" w14:textId="77777777" w:rsidR="00532B68" w:rsidRDefault="00CD62EC" w:rsidP="00CD62EC">
      <w:pPr>
        <w:pStyle w:val="af0"/>
      </w:pPr>
      <w:bookmarkStart w:id="85" w:name="_Toc129164581"/>
      <w:r>
        <w:rPr>
          <w:rFonts w:hint="eastAsia"/>
        </w:rPr>
        <w:t>致</w:t>
      </w:r>
      <w:r>
        <w:rPr>
          <w:rFonts w:hint="eastAsia"/>
        </w:rPr>
        <w:t xml:space="preserve"> </w:t>
      </w:r>
      <w:r>
        <w:t xml:space="preserve"> </w:t>
      </w:r>
      <w:r>
        <w:rPr>
          <w:rFonts w:hint="eastAsia"/>
        </w:rPr>
        <w:t>谢</w:t>
      </w:r>
      <w:bookmarkEnd w:id="85"/>
    </w:p>
    <w:p w14:paraId="221C7DD9" w14:textId="77777777" w:rsidR="00CD62EC" w:rsidRPr="00CD62EC" w:rsidRDefault="00E960D4" w:rsidP="00CD62EC">
      <w:pPr>
        <w:pStyle w:val="0"/>
        <w:ind w:firstLine="480"/>
      </w:pPr>
      <w:r>
        <w:rPr>
          <w:rFonts w:hint="eastAsia"/>
        </w:rPr>
        <w:t>饮水思源，爱国荣校</w:t>
      </w:r>
      <w:r w:rsidR="00C43BCB">
        <w:rPr>
          <w:rFonts w:hint="eastAsia"/>
        </w:rPr>
        <w:t>！</w:t>
      </w:r>
    </w:p>
    <w:sectPr w:rsidR="00CD62EC" w:rsidRPr="00CD62EC" w:rsidSect="00553E65">
      <w:headerReference w:type="default" r:id="rId22"/>
      <w:pgSz w:w="11906" w:h="16838" w:code="9"/>
      <w:pgMar w:top="2211" w:right="1418" w:bottom="2155"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180C8" w14:textId="77777777" w:rsidR="00BE0272" w:rsidRDefault="00BE0272" w:rsidP="00A62454">
      <w:r>
        <w:separator/>
      </w:r>
    </w:p>
  </w:endnote>
  <w:endnote w:type="continuationSeparator" w:id="0">
    <w:p w14:paraId="2426A0A6" w14:textId="77777777" w:rsidR="00BE0272" w:rsidRDefault="00BE0272" w:rsidP="00A62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HP Simplified Hans"/>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0739101"/>
      <w:docPartObj>
        <w:docPartGallery w:val="Page Numbers (Bottom of Page)"/>
        <w:docPartUnique/>
      </w:docPartObj>
    </w:sdtPr>
    <w:sdtEndPr/>
    <w:sdtContent>
      <w:p w14:paraId="1340180F" w14:textId="77777777" w:rsidR="00DE185D" w:rsidRDefault="00DE185D" w:rsidP="00113CEF">
        <w:pPr>
          <w:pStyle w:val="aa"/>
          <w:jc w:val="center"/>
        </w:pPr>
        <w:r>
          <w:fldChar w:fldCharType="begin"/>
        </w:r>
        <w:r>
          <w:instrText>PAGE   \* MERGEFORMAT</w:instrText>
        </w:r>
        <w:r>
          <w:fldChar w:fldCharType="separate"/>
        </w:r>
        <w:r>
          <w:rPr>
            <w:lang w:val="zh-CN"/>
          </w:rPr>
          <w:t>2</w:t>
        </w:r>
        <w:r>
          <w:fldChar w:fldCharType="end"/>
        </w:r>
      </w:p>
    </w:sdtContent>
  </w:sdt>
  <w:p w14:paraId="1CE7C06F" w14:textId="77777777" w:rsidR="00DE185D" w:rsidRDefault="00DE185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863629"/>
      <w:docPartObj>
        <w:docPartGallery w:val="Page Numbers (Bottom of Page)"/>
        <w:docPartUnique/>
      </w:docPartObj>
    </w:sdtPr>
    <w:sdtEndPr/>
    <w:sdtContent>
      <w:p w14:paraId="69ADBF17" w14:textId="77777777" w:rsidR="00D53036" w:rsidRDefault="00D53036" w:rsidP="00113CEF">
        <w:pPr>
          <w:pStyle w:val="aa"/>
          <w:jc w:val="center"/>
        </w:pPr>
        <w:r>
          <w:fldChar w:fldCharType="begin"/>
        </w:r>
        <w:r>
          <w:instrText>PAGE   \* MERGEFORMAT</w:instrText>
        </w:r>
        <w:r>
          <w:fldChar w:fldCharType="separate"/>
        </w:r>
        <w:r>
          <w:rPr>
            <w:lang w:val="zh-CN"/>
          </w:rPr>
          <w:t>2</w:t>
        </w:r>
        <w:r>
          <w:fldChar w:fldCharType="end"/>
        </w:r>
      </w:p>
    </w:sdtContent>
  </w:sdt>
  <w:p w14:paraId="4988B8DC" w14:textId="77777777" w:rsidR="00D53036" w:rsidRDefault="00D53036">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456FE" w14:textId="77777777" w:rsidR="00BE0272" w:rsidRDefault="00BE0272" w:rsidP="00A62454">
      <w:r>
        <w:separator/>
      </w:r>
    </w:p>
  </w:footnote>
  <w:footnote w:type="continuationSeparator" w:id="0">
    <w:p w14:paraId="4E579540" w14:textId="77777777" w:rsidR="00BE0272" w:rsidRDefault="00BE0272" w:rsidP="00A62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2857B" w14:textId="7F869EA7" w:rsidR="00A80803" w:rsidRPr="002944BB" w:rsidRDefault="00A80803" w:rsidP="00286E4D">
    <w:pPr>
      <w:pStyle w:val="a8"/>
      <w:pBdr>
        <w:bottom w:val="thinThickSmallGap" w:sz="24" w:space="1" w:color="auto"/>
      </w:pBdr>
      <w:tabs>
        <w:tab w:val="clear" w:pos="4153"/>
        <w:tab w:val="clear" w:pos="8306"/>
        <w:tab w:val="right" w:pos="8786"/>
      </w:tabs>
      <w:jc w:val="both"/>
    </w:pPr>
    <w:r w:rsidRPr="002944BB">
      <w:rPr>
        <w:rFonts w:hint="eastAsia"/>
        <w:sz w:val="21"/>
        <w:szCs w:val="21"/>
      </w:rPr>
      <w:t>上海交通大学学位论文</w:t>
    </w:r>
    <w:r w:rsidR="00841616">
      <w:rPr>
        <w:sz w:val="21"/>
        <w:szCs w:val="21"/>
      </w:rPr>
      <w:ptab w:relativeTo="margin" w:alignment="right" w:leader="none"/>
    </w:r>
    <w:r w:rsidR="00711FB3" w:rsidRPr="002944BB">
      <w:rPr>
        <w:sz w:val="21"/>
        <w:szCs w:val="21"/>
      </w:rPr>
      <w:fldChar w:fldCharType="begin"/>
    </w:r>
    <w:r w:rsidR="00711FB3" w:rsidRPr="002944BB">
      <w:rPr>
        <w:sz w:val="21"/>
        <w:szCs w:val="21"/>
      </w:rPr>
      <w:instrText xml:space="preserve"> STYLEREF  "</w:instrText>
    </w:r>
    <w:r w:rsidR="00596573" w:rsidRPr="002944BB">
      <w:rPr>
        <w:rFonts w:hint="eastAsia"/>
        <w:sz w:val="21"/>
        <w:szCs w:val="21"/>
      </w:rPr>
      <w:instrText>三号</w:instrText>
    </w:r>
    <w:r w:rsidR="00711FB3" w:rsidRPr="002944BB">
      <w:rPr>
        <w:sz w:val="21"/>
        <w:szCs w:val="21"/>
      </w:rPr>
      <w:instrText>标题</w:instrText>
    </w:r>
    <w:r w:rsidR="00711FB3" w:rsidRPr="002944BB">
      <w:rPr>
        <w:sz w:val="21"/>
        <w:szCs w:val="21"/>
      </w:rPr>
      <w:instrText xml:space="preserve">"  \* MERGEFORMAT </w:instrText>
    </w:r>
    <w:r w:rsidR="00711FB3" w:rsidRPr="002944BB">
      <w:rPr>
        <w:sz w:val="21"/>
        <w:szCs w:val="21"/>
      </w:rPr>
      <w:fldChar w:fldCharType="separate"/>
    </w:r>
    <w:r w:rsidR="00944AC6">
      <w:rPr>
        <w:rFonts w:hint="eastAsia"/>
        <w:noProof/>
        <w:sz w:val="21"/>
        <w:szCs w:val="21"/>
      </w:rPr>
      <w:t>表</w:t>
    </w:r>
    <w:r w:rsidR="00944AC6">
      <w:rPr>
        <w:rFonts w:hint="eastAsia"/>
        <w:noProof/>
        <w:sz w:val="21"/>
        <w:szCs w:val="21"/>
      </w:rPr>
      <w:t xml:space="preserve">  </w:t>
    </w:r>
    <w:r w:rsidR="00944AC6">
      <w:rPr>
        <w:rFonts w:hint="eastAsia"/>
        <w:noProof/>
        <w:sz w:val="21"/>
        <w:szCs w:val="21"/>
      </w:rPr>
      <w:t>录</w:t>
    </w:r>
    <w:r w:rsidR="00711FB3" w:rsidRPr="002944BB">
      <w:rPr>
        <w:sz w:val="21"/>
        <w:szCs w:val="21"/>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E7093" w14:textId="376F8589" w:rsidR="00D53036" w:rsidRDefault="00D53036" w:rsidP="00286E4D">
    <w:pPr>
      <w:pStyle w:val="a8"/>
      <w:pBdr>
        <w:bottom w:val="thinThickSmallGap" w:sz="24" w:space="1" w:color="auto"/>
      </w:pBdr>
      <w:tabs>
        <w:tab w:val="clear" w:pos="4153"/>
        <w:tab w:val="clear" w:pos="8306"/>
        <w:tab w:val="right" w:pos="8786"/>
      </w:tabs>
      <w:jc w:val="both"/>
    </w:pPr>
    <w:r w:rsidRPr="002018FA">
      <w:rPr>
        <w:rFonts w:hint="eastAsia"/>
        <w:sz w:val="21"/>
        <w:szCs w:val="21"/>
      </w:rPr>
      <w:t>上海交通大学学位论文</w:t>
    </w:r>
    <w:r w:rsidR="00841616">
      <w:rPr>
        <w:sz w:val="21"/>
        <w:szCs w:val="21"/>
      </w:rPr>
      <w:ptab w:relativeTo="margin" w:alignment="right" w:leader="none"/>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\n  \* MERGEFORMAT </w:instrText>
    </w:r>
    <w:r>
      <w:rPr>
        <w:sz w:val="21"/>
        <w:szCs w:val="21"/>
      </w:rPr>
      <w:fldChar w:fldCharType="separate"/>
    </w:r>
    <w:r w:rsidR="00944AC6">
      <w:rPr>
        <w:rFonts w:hint="eastAsia"/>
        <w:noProof/>
        <w:sz w:val="21"/>
        <w:szCs w:val="21"/>
      </w:rPr>
      <w:t>第四章</w:t>
    </w:r>
    <w:r>
      <w:rPr>
        <w:sz w:val="21"/>
        <w:szCs w:val="21"/>
      </w:rPr>
      <w:fldChar w:fldCharType="end"/>
    </w:r>
    <w:r>
      <w:rPr>
        <w:sz w:val="21"/>
        <w:szCs w:val="21"/>
      </w:rPr>
      <w:t xml:space="preserve"> </w:t>
    </w:r>
    <w:r>
      <w:rPr>
        <w:sz w:val="21"/>
        <w:szCs w:val="21"/>
      </w:rPr>
      <w:fldChar w:fldCharType="begin"/>
    </w:r>
    <w:r>
      <w:rPr>
        <w:sz w:val="21"/>
        <w:szCs w:val="21"/>
      </w:rPr>
      <w:instrText xml:space="preserve"> STYLEREF  "</w:instrText>
    </w:r>
    <w:r>
      <w:rPr>
        <w:sz w:val="21"/>
        <w:szCs w:val="21"/>
      </w:rPr>
      <w:instrText>标题</w:instrText>
    </w:r>
    <w:r>
      <w:rPr>
        <w:sz w:val="21"/>
        <w:szCs w:val="21"/>
      </w:rPr>
      <w:instrText xml:space="preserve"> 1"  \* MERGEFORMAT </w:instrText>
    </w:r>
    <w:r>
      <w:rPr>
        <w:sz w:val="21"/>
        <w:szCs w:val="21"/>
      </w:rPr>
      <w:fldChar w:fldCharType="separate"/>
    </w:r>
    <w:r w:rsidR="00944AC6">
      <w:rPr>
        <w:rFonts w:hint="eastAsia"/>
        <w:noProof/>
        <w:sz w:val="21"/>
        <w:szCs w:val="21"/>
      </w:rPr>
      <w:t>全文总结</w:t>
    </w:r>
    <w:r>
      <w:rPr>
        <w:sz w:val="21"/>
        <w:szCs w:val="21"/>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76107" w14:textId="657E2206" w:rsidR="00711FB3" w:rsidRPr="006A7595" w:rsidRDefault="00711FB3" w:rsidP="00286E4D">
    <w:pPr>
      <w:pStyle w:val="a8"/>
      <w:pBdr>
        <w:bottom w:val="thinThickSmallGap" w:sz="24" w:space="1" w:color="auto"/>
      </w:pBdr>
      <w:tabs>
        <w:tab w:val="clear" w:pos="4153"/>
        <w:tab w:val="clear" w:pos="8306"/>
        <w:tab w:val="right" w:pos="8786"/>
      </w:tabs>
      <w:jc w:val="both"/>
    </w:pPr>
    <w:r w:rsidRPr="006A7595">
      <w:rPr>
        <w:rFonts w:hint="eastAsia"/>
        <w:sz w:val="21"/>
        <w:szCs w:val="21"/>
      </w:rPr>
      <w:t>上海交通大学学位论文</w:t>
    </w:r>
    <w:r w:rsidR="00841616">
      <w:rPr>
        <w:sz w:val="21"/>
        <w:szCs w:val="21"/>
      </w:rPr>
      <w:ptab w:relativeTo="margin" w:alignment="right" w:leader="none"/>
    </w:r>
    <w:r w:rsidRPr="006A7595">
      <w:rPr>
        <w:sz w:val="21"/>
        <w:szCs w:val="21"/>
      </w:rPr>
      <w:fldChar w:fldCharType="begin"/>
    </w:r>
    <w:r w:rsidRPr="006A7595">
      <w:rPr>
        <w:sz w:val="21"/>
        <w:szCs w:val="21"/>
      </w:rPr>
      <w:instrText xml:space="preserve"> STYLEREF  "</w:instrText>
    </w:r>
    <w:r w:rsidRPr="006A7595">
      <w:rPr>
        <w:rFonts w:hint="eastAsia"/>
        <w:sz w:val="21"/>
        <w:szCs w:val="21"/>
      </w:rPr>
      <w:instrText>三号标题</w:instrText>
    </w:r>
    <w:r w:rsidRPr="006A7595">
      <w:rPr>
        <w:sz w:val="21"/>
        <w:szCs w:val="21"/>
      </w:rPr>
      <w:instrText xml:space="preserve">"  \* MERGEFORMAT </w:instrText>
    </w:r>
    <w:r w:rsidRPr="006A7595">
      <w:rPr>
        <w:sz w:val="21"/>
        <w:szCs w:val="21"/>
      </w:rPr>
      <w:fldChar w:fldCharType="separate"/>
    </w:r>
    <w:r w:rsidR="00944AC6">
      <w:rPr>
        <w:rFonts w:hint="eastAsia"/>
        <w:noProof/>
        <w:sz w:val="21"/>
        <w:szCs w:val="21"/>
      </w:rPr>
      <w:t>符号与标记（附录</w:t>
    </w:r>
    <w:r w:rsidR="00944AC6">
      <w:rPr>
        <w:rFonts w:hint="eastAsia"/>
        <w:noProof/>
        <w:sz w:val="21"/>
        <w:szCs w:val="21"/>
      </w:rPr>
      <w:t>1</w:t>
    </w:r>
    <w:r w:rsidR="00944AC6">
      <w:rPr>
        <w:rFonts w:hint="eastAsia"/>
        <w:noProof/>
        <w:sz w:val="21"/>
        <w:szCs w:val="21"/>
      </w:rPr>
      <w:t>）</w:t>
    </w:r>
    <w:r w:rsidRPr="006A7595">
      <w:rPr>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7304C"/>
    <w:multiLevelType w:val="multilevel"/>
    <w:tmpl w:val="76F893F6"/>
    <w:numStyleLink w:val="a"/>
  </w:abstractNum>
  <w:abstractNum w:abstractNumId="1" w15:restartNumberingAfterBreak="0">
    <w:nsid w:val="0C374B88"/>
    <w:multiLevelType w:val="multilevel"/>
    <w:tmpl w:val="76F893F6"/>
    <w:numStyleLink w:val="a"/>
  </w:abstractNum>
  <w:abstractNum w:abstractNumId="2" w15:restartNumberingAfterBreak="0">
    <w:nsid w:val="0EEA498C"/>
    <w:multiLevelType w:val="multilevel"/>
    <w:tmpl w:val="76F893F6"/>
    <w:numStyleLink w:val="a"/>
  </w:abstractNum>
  <w:abstractNum w:abstractNumId="3" w15:restartNumberingAfterBreak="0">
    <w:nsid w:val="11F77260"/>
    <w:multiLevelType w:val="multilevel"/>
    <w:tmpl w:val="76F893F6"/>
    <w:numStyleLink w:val="a"/>
  </w:abstractNum>
  <w:abstractNum w:abstractNumId="4" w15:restartNumberingAfterBreak="0">
    <w:nsid w:val="1580039A"/>
    <w:multiLevelType w:val="multilevel"/>
    <w:tmpl w:val="76F893F6"/>
    <w:numStyleLink w:val="a"/>
  </w:abstractNum>
  <w:abstractNum w:abstractNumId="5" w15:restartNumberingAfterBreak="0">
    <w:nsid w:val="20482F89"/>
    <w:multiLevelType w:val="multilevel"/>
    <w:tmpl w:val="CC625E0E"/>
    <w:lvl w:ilvl="0">
      <w:start w:val="1"/>
      <w:numFmt w:val="decimal"/>
      <w:suff w:val="space"/>
      <w:lvlText w:val="表%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117170C"/>
    <w:multiLevelType w:val="multilevel"/>
    <w:tmpl w:val="BD0AD3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9822173"/>
    <w:multiLevelType w:val="multilevel"/>
    <w:tmpl w:val="4ACCEC0C"/>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ascii="Times New Roman" w:hAnsi="Times New Roman"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0" w:firstLine="0"/>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8" w15:restartNumberingAfterBreak="0">
    <w:nsid w:val="39343571"/>
    <w:multiLevelType w:val="multilevel"/>
    <w:tmpl w:val="76F893F6"/>
    <w:numStyleLink w:val="a"/>
  </w:abstractNum>
  <w:abstractNum w:abstractNumId="9" w15:restartNumberingAfterBreak="0">
    <w:nsid w:val="3CD45F38"/>
    <w:multiLevelType w:val="hybridMultilevel"/>
    <w:tmpl w:val="045C9450"/>
    <w:lvl w:ilvl="0" w:tplc="0EF06DCE">
      <w:start w:val="1"/>
      <w:numFmt w:val="decimal"/>
      <w:suff w:val="space"/>
      <w:lvlText w:val="[%1]"/>
      <w:lvlJc w:val="left"/>
      <w:pPr>
        <w:ind w:left="400" w:hanging="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2FB481B"/>
    <w:multiLevelType w:val="multilevel"/>
    <w:tmpl w:val="E46C9554"/>
    <w:lvl w:ilvl="0">
      <w:start w:val="1"/>
      <w:numFmt w:val="decimal"/>
      <w:suff w:val="space"/>
      <w:lvlText w:val="图%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3A25080"/>
    <w:multiLevelType w:val="hybridMultilevel"/>
    <w:tmpl w:val="7338A358"/>
    <w:lvl w:ilvl="0" w:tplc="38EACB7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497B283A"/>
    <w:multiLevelType w:val="multilevel"/>
    <w:tmpl w:val="76F893F6"/>
    <w:numStyleLink w:val="a"/>
  </w:abstractNum>
  <w:abstractNum w:abstractNumId="13" w15:restartNumberingAfterBreak="0">
    <w:nsid w:val="4B9F5B75"/>
    <w:multiLevelType w:val="multilevel"/>
    <w:tmpl w:val="76F893F6"/>
    <w:numStyleLink w:val="a"/>
  </w:abstractNum>
  <w:abstractNum w:abstractNumId="14" w15:restartNumberingAfterBreak="0">
    <w:nsid w:val="4C7D0A6E"/>
    <w:multiLevelType w:val="multilevel"/>
    <w:tmpl w:val="76F893F6"/>
    <w:name w:val="（eq）"/>
    <w:styleLink w:val="a"/>
    <w:lvl w:ilvl="0">
      <w:start w:val="1"/>
      <w:numFmt w:val="chineseCountingThousand"/>
      <w:pStyle w:val="1"/>
      <w:suff w:val="space"/>
      <w:lvlText w:val="第%1章"/>
      <w:lvlJc w:val="left"/>
      <w:pPr>
        <w:ind w:left="0" w:firstLine="0"/>
      </w:pPr>
      <w:rPr>
        <w:rFonts w:ascii="黑体" w:eastAsia="黑体" w:hAnsi="黑体" w:hint="eastAsia"/>
      </w:rPr>
    </w:lvl>
    <w:lvl w:ilvl="1">
      <w:start w:val="1"/>
      <w:numFmt w:val="decimal"/>
      <w:pStyle w:val="2"/>
      <w:isLgl/>
      <w:suff w:val="space"/>
      <w:lvlText w:val="%1.%2"/>
      <w:lvlJc w:val="left"/>
      <w:pPr>
        <w:ind w:left="0" w:firstLine="0"/>
      </w:pPr>
      <w:rPr>
        <w:rFonts w:ascii="黑体" w:eastAsia="黑体" w:hAnsi="黑体" w:hint="eastAsia"/>
      </w:rPr>
    </w:lvl>
    <w:lvl w:ilvl="2">
      <w:start w:val="1"/>
      <w:numFmt w:val="decimal"/>
      <w:pStyle w:val="3"/>
      <w:isLgl/>
      <w:suff w:val="space"/>
      <w:lvlText w:val="%1.%2.%3"/>
      <w:lvlJc w:val="left"/>
      <w:pPr>
        <w:ind w:left="0" w:firstLine="0"/>
      </w:pPr>
      <w:rPr>
        <w:rFonts w:ascii="黑体" w:eastAsia="黑体" w:hAnsi="黑体" w:hint="eastAsia"/>
      </w:rPr>
    </w:lvl>
    <w:lvl w:ilvl="3">
      <w:start w:val="1"/>
      <w:numFmt w:val="decimal"/>
      <w:lvlRestart w:val="1"/>
      <w:pStyle w:val="11-1"/>
      <w:isLgl/>
      <w:suff w:val="space"/>
      <w:lvlText w:val="图%1-%4"/>
      <w:lvlJc w:val="left"/>
      <w:pPr>
        <w:ind w:left="0" w:firstLine="0"/>
      </w:pPr>
      <w:rPr>
        <w:rFonts w:asciiTheme="minorHAnsi" w:eastAsia="楷体" w:hAnsiTheme="minorHAnsi" w:hint="eastAsia"/>
        <w:sz w:val="21"/>
      </w:rPr>
    </w:lvl>
    <w:lvl w:ilvl="4">
      <w:start w:val="1"/>
      <w:numFmt w:val="decimal"/>
      <w:lvlRestart w:val="1"/>
      <w:pStyle w:val="1Fig1-1"/>
      <w:isLgl/>
      <w:suff w:val="space"/>
      <w:lvlText w:val="Fig. %1-%5"/>
      <w:lvlJc w:val="left"/>
      <w:pPr>
        <w:ind w:left="0" w:firstLine="0"/>
      </w:pPr>
      <w:rPr>
        <w:rFonts w:asciiTheme="minorHAnsi" w:eastAsia="宋体" w:hAnsiTheme="minorHAnsi" w:hint="eastAsia"/>
      </w:rPr>
    </w:lvl>
    <w:lvl w:ilvl="5">
      <w:start w:val="1"/>
      <w:numFmt w:val="decimal"/>
      <w:lvlRestart w:val="1"/>
      <w:pStyle w:val="21-1"/>
      <w:isLgl/>
      <w:suff w:val="space"/>
      <w:lvlText w:val="表%1-%6"/>
      <w:lvlJc w:val="left"/>
      <w:pPr>
        <w:ind w:left="0" w:firstLine="0"/>
      </w:pPr>
      <w:rPr>
        <w:rFonts w:asciiTheme="minorHAnsi" w:eastAsia="楷体" w:hAnsiTheme="minorHAnsi" w:hint="eastAsia"/>
        <w:sz w:val="21"/>
      </w:rPr>
    </w:lvl>
    <w:lvl w:ilvl="6">
      <w:start w:val="1"/>
      <w:numFmt w:val="decimal"/>
      <w:lvlRestart w:val="1"/>
      <w:pStyle w:val="2Tab1-1"/>
      <w:isLgl/>
      <w:suff w:val="space"/>
      <w:lvlText w:val="Table %1-%7"/>
      <w:lvlJc w:val="left"/>
      <w:pPr>
        <w:ind w:left="0" w:firstLine="0"/>
      </w:pPr>
      <w:rPr>
        <w:rFonts w:asciiTheme="minorHAnsi" w:eastAsia="宋体" w:hAnsiTheme="minorHAnsi" w:hint="eastAsia"/>
      </w:rPr>
    </w:lvl>
    <w:lvl w:ilvl="7">
      <w:start w:val="1"/>
      <w:numFmt w:val="decimal"/>
      <w:lvlRestart w:val="1"/>
      <w:isLgl/>
      <w:suff w:val="space"/>
      <w:lvlText w:val="（%1-%8）"/>
      <w:lvlJc w:val="left"/>
      <w:pPr>
        <w:ind w:left="0" w:firstLine="0"/>
      </w:pPr>
      <w:rPr>
        <w:rFonts w:asciiTheme="minorHAnsi" w:eastAsia="宋体" w:hAnsiTheme="minorHAnsi" w:hint="eastAsia"/>
      </w:rPr>
    </w:lvl>
    <w:lvl w:ilvl="8">
      <w:start w:val="1"/>
      <w:numFmt w:val="decimal"/>
      <w:lvlRestart w:val="1"/>
      <w:pStyle w:val="a0"/>
      <w:lvlText w:val="[%9]"/>
      <w:lvlJc w:val="left"/>
      <w:pPr>
        <w:ind w:left="0" w:firstLine="0"/>
      </w:pPr>
      <w:rPr>
        <w:rFonts w:asciiTheme="minorHAnsi" w:eastAsia="宋体" w:hAnsiTheme="minorHAnsi" w:hint="eastAsia"/>
      </w:rPr>
    </w:lvl>
  </w:abstractNum>
  <w:abstractNum w:abstractNumId="15" w15:restartNumberingAfterBreak="0">
    <w:nsid w:val="52E26D40"/>
    <w:multiLevelType w:val="multilevel"/>
    <w:tmpl w:val="76F893F6"/>
    <w:numStyleLink w:val="a"/>
  </w:abstractNum>
  <w:abstractNum w:abstractNumId="16" w15:restartNumberingAfterBreak="0">
    <w:nsid w:val="53885A5F"/>
    <w:multiLevelType w:val="multilevel"/>
    <w:tmpl w:val="89D2E8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FB20D65"/>
    <w:multiLevelType w:val="hybridMultilevel"/>
    <w:tmpl w:val="8DC8B206"/>
    <w:lvl w:ilvl="0" w:tplc="96EC5E24">
      <w:start w:val="1"/>
      <w:numFmt w:val="decimal"/>
      <w:suff w:val="space"/>
      <w:lvlText w:val="（%1）"/>
      <w:lvlJc w:val="left"/>
      <w:pPr>
        <w:ind w:left="0" w:firstLine="0"/>
      </w:pPr>
      <w:rPr>
        <w:rFonts w:asciiTheme="minorHAnsi" w:eastAsia="宋体" w:hAnsiTheme="minorHAnsi"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62B74D4A"/>
    <w:multiLevelType w:val="multilevel"/>
    <w:tmpl w:val="76F893F6"/>
    <w:numStyleLink w:val="a"/>
  </w:abstractNum>
  <w:abstractNum w:abstractNumId="19" w15:restartNumberingAfterBreak="0">
    <w:nsid w:val="690E1CA1"/>
    <w:multiLevelType w:val="hybridMultilevel"/>
    <w:tmpl w:val="E1AE7EEE"/>
    <w:lvl w:ilvl="0" w:tplc="0C9049AC">
      <w:start w:val="1"/>
      <w:numFmt w:val="decimal"/>
      <w:lvlText w:val="[%1]"/>
      <w:lvlJc w:val="left"/>
      <w:pPr>
        <w:ind w:left="90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EBA1875"/>
    <w:multiLevelType w:val="multilevel"/>
    <w:tmpl w:val="76F893F6"/>
    <w:numStyleLink w:val="a"/>
  </w:abstractNum>
  <w:abstractNum w:abstractNumId="21" w15:restartNumberingAfterBreak="0">
    <w:nsid w:val="77820AB7"/>
    <w:multiLevelType w:val="hybridMultilevel"/>
    <w:tmpl w:val="827E7EAC"/>
    <w:lvl w:ilvl="0" w:tplc="2FD0A0C6">
      <w:start w:val="1"/>
      <w:numFmt w:val="decimal"/>
      <w:lvlText w:val="（%1）"/>
      <w:lvlJc w:val="left"/>
      <w:pPr>
        <w:ind w:left="900" w:hanging="420"/>
      </w:pPr>
      <w:rPr>
        <w:rFonts w:asciiTheme="minorHAnsi" w:eastAsiaTheme="minorEastAsia" w:hAnsiTheme="minorHAnsi" w:hint="default"/>
      </w:rPr>
    </w:lvl>
    <w:lvl w:ilvl="1" w:tplc="1C4E407A">
      <w:start w:val="1"/>
      <w:numFmt w:val="decimal"/>
      <w:suff w:val="nothing"/>
      <w:lvlText w:val="（%2）"/>
      <w:lvlJc w:val="left"/>
      <w:pPr>
        <w:ind w:left="400" w:hanging="400"/>
      </w:pPr>
      <w:rPr>
        <w:rFonts w:asciiTheme="minorHAnsi" w:eastAsia="宋体" w:hAnsiTheme="minorHAnsi"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8274449"/>
    <w:multiLevelType w:val="hybridMultilevel"/>
    <w:tmpl w:val="A0BE088C"/>
    <w:lvl w:ilvl="0" w:tplc="6A9EC98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7"/>
  </w:num>
  <w:num w:numId="2">
    <w:abstractNumId w:val="7"/>
  </w:num>
  <w:num w:numId="3">
    <w:abstractNumId w:val="7"/>
  </w:num>
  <w:num w:numId="4">
    <w:abstractNumId w:val="16"/>
  </w:num>
  <w:num w:numId="5">
    <w:abstractNumId w:val="7"/>
  </w:num>
  <w:num w:numId="6">
    <w:abstractNumId w:val="7"/>
  </w:num>
  <w:num w:numId="7">
    <w:abstractNumId w:val="5"/>
  </w:num>
  <w:num w:numId="8">
    <w:abstractNumId w:val="10"/>
  </w:num>
  <w:num w:numId="9">
    <w:abstractNumId w:val="5"/>
  </w:num>
  <w:num w:numId="10">
    <w:abstractNumId w:val="6"/>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7"/>
  </w:num>
  <w:num w:numId="14">
    <w:abstractNumId w:val="7"/>
  </w:num>
  <w:num w:numId="15">
    <w:abstractNumId w:val="14"/>
  </w:num>
  <w:num w:numId="16">
    <w:abstractNumId w:val="12"/>
  </w:num>
  <w:num w:numId="17">
    <w:abstractNumId w:val="1"/>
  </w:num>
  <w:num w:numId="18">
    <w:abstractNumId w:val="19"/>
  </w:num>
  <w:num w:numId="19">
    <w:abstractNumId w:val="13"/>
  </w:num>
  <w:num w:numId="20">
    <w:abstractNumId w:val="4"/>
  </w:num>
  <w:num w:numId="21">
    <w:abstractNumId w:val="9"/>
  </w:num>
  <w:num w:numId="22">
    <w:abstractNumId w:val="3"/>
  </w:num>
  <w:num w:numId="23">
    <w:abstractNumId w:val="15"/>
  </w:num>
  <w:num w:numId="24">
    <w:abstractNumId w:val="21"/>
  </w:num>
  <w:num w:numId="25">
    <w:abstractNumId w:val="22"/>
  </w:num>
  <w:num w:numId="26">
    <w:abstractNumId w:val="18"/>
  </w:num>
  <w:num w:numId="27">
    <w:abstractNumId w:val="8"/>
  </w:num>
  <w:num w:numId="28">
    <w:abstractNumId w:val="20"/>
  </w:num>
  <w:num w:numId="29">
    <w:abstractNumId w:val="0"/>
  </w:num>
  <w:num w:numId="30">
    <w:abstractNumId w:val="2"/>
  </w:num>
  <w:num w:numId="31">
    <w:abstractNumId w:val="17"/>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42"/>
  <w:drawingGridVerticalSpacing w:val="31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AC6"/>
    <w:rsid w:val="00003E19"/>
    <w:rsid w:val="000049C2"/>
    <w:rsid w:val="00005600"/>
    <w:rsid w:val="00005D9B"/>
    <w:rsid w:val="00006D2A"/>
    <w:rsid w:val="00010B55"/>
    <w:rsid w:val="0001174F"/>
    <w:rsid w:val="00013A23"/>
    <w:rsid w:val="00014058"/>
    <w:rsid w:val="00017FCB"/>
    <w:rsid w:val="00020461"/>
    <w:rsid w:val="00023BC2"/>
    <w:rsid w:val="00024766"/>
    <w:rsid w:val="00025C28"/>
    <w:rsid w:val="00033613"/>
    <w:rsid w:val="0003436B"/>
    <w:rsid w:val="000362BA"/>
    <w:rsid w:val="000367CB"/>
    <w:rsid w:val="00037A4D"/>
    <w:rsid w:val="00046CF0"/>
    <w:rsid w:val="000470B5"/>
    <w:rsid w:val="00050BF8"/>
    <w:rsid w:val="00057051"/>
    <w:rsid w:val="00062B63"/>
    <w:rsid w:val="00064B7B"/>
    <w:rsid w:val="00064DC0"/>
    <w:rsid w:val="0006753C"/>
    <w:rsid w:val="00071D79"/>
    <w:rsid w:val="00073136"/>
    <w:rsid w:val="0007361D"/>
    <w:rsid w:val="0007414F"/>
    <w:rsid w:val="00074690"/>
    <w:rsid w:val="00076052"/>
    <w:rsid w:val="00082571"/>
    <w:rsid w:val="0008266D"/>
    <w:rsid w:val="000830AF"/>
    <w:rsid w:val="00083A06"/>
    <w:rsid w:val="00085F93"/>
    <w:rsid w:val="00090AA2"/>
    <w:rsid w:val="000966B8"/>
    <w:rsid w:val="00096E89"/>
    <w:rsid w:val="000A0189"/>
    <w:rsid w:val="000A2715"/>
    <w:rsid w:val="000A45F7"/>
    <w:rsid w:val="000A7ABB"/>
    <w:rsid w:val="000B07C7"/>
    <w:rsid w:val="000B0B1F"/>
    <w:rsid w:val="000B1168"/>
    <w:rsid w:val="000B31A4"/>
    <w:rsid w:val="000B5954"/>
    <w:rsid w:val="000C03EC"/>
    <w:rsid w:val="000C4714"/>
    <w:rsid w:val="000C4CC8"/>
    <w:rsid w:val="000C7509"/>
    <w:rsid w:val="000C7AE9"/>
    <w:rsid w:val="000D4139"/>
    <w:rsid w:val="000E3EB2"/>
    <w:rsid w:val="000E53E1"/>
    <w:rsid w:val="000F022D"/>
    <w:rsid w:val="000F414D"/>
    <w:rsid w:val="000F4948"/>
    <w:rsid w:val="000F4EC2"/>
    <w:rsid w:val="001036DD"/>
    <w:rsid w:val="001059D6"/>
    <w:rsid w:val="00106BEB"/>
    <w:rsid w:val="00106C57"/>
    <w:rsid w:val="0010712F"/>
    <w:rsid w:val="00107351"/>
    <w:rsid w:val="00111F6D"/>
    <w:rsid w:val="001136DA"/>
    <w:rsid w:val="00113CEF"/>
    <w:rsid w:val="00113E38"/>
    <w:rsid w:val="00117B90"/>
    <w:rsid w:val="001207B6"/>
    <w:rsid w:val="00120BD9"/>
    <w:rsid w:val="001212C9"/>
    <w:rsid w:val="001223CA"/>
    <w:rsid w:val="001232FB"/>
    <w:rsid w:val="00123335"/>
    <w:rsid w:val="001253AE"/>
    <w:rsid w:val="00126014"/>
    <w:rsid w:val="00127CE7"/>
    <w:rsid w:val="00134F9B"/>
    <w:rsid w:val="00135DD4"/>
    <w:rsid w:val="00137B02"/>
    <w:rsid w:val="00140DE6"/>
    <w:rsid w:val="00141BE9"/>
    <w:rsid w:val="00144443"/>
    <w:rsid w:val="0014660D"/>
    <w:rsid w:val="0014754F"/>
    <w:rsid w:val="00150BBE"/>
    <w:rsid w:val="00151293"/>
    <w:rsid w:val="00156F5B"/>
    <w:rsid w:val="001645E5"/>
    <w:rsid w:val="001655A8"/>
    <w:rsid w:val="00175834"/>
    <w:rsid w:val="00182201"/>
    <w:rsid w:val="00182CA1"/>
    <w:rsid w:val="001836D7"/>
    <w:rsid w:val="00190333"/>
    <w:rsid w:val="00191431"/>
    <w:rsid w:val="00196DD3"/>
    <w:rsid w:val="001A080C"/>
    <w:rsid w:val="001A2F2C"/>
    <w:rsid w:val="001A3915"/>
    <w:rsid w:val="001A3A43"/>
    <w:rsid w:val="001A3FD2"/>
    <w:rsid w:val="001A405D"/>
    <w:rsid w:val="001A4152"/>
    <w:rsid w:val="001A44C1"/>
    <w:rsid w:val="001B044D"/>
    <w:rsid w:val="001B0B1E"/>
    <w:rsid w:val="001B0BB2"/>
    <w:rsid w:val="001B0E74"/>
    <w:rsid w:val="001B0F3C"/>
    <w:rsid w:val="001B2442"/>
    <w:rsid w:val="001B2941"/>
    <w:rsid w:val="001B349D"/>
    <w:rsid w:val="001B57DF"/>
    <w:rsid w:val="001B6623"/>
    <w:rsid w:val="001B73FC"/>
    <w:rsid w:val="001C1221"/>
    <w:rsid w:val="001C16EC"/>
    <w:rsid w:val="001C1958"/>
    <w:rsid w:val="001C1E99"/>
    <w:rsid w:val="001C20EF"/>
    <w:rsid w:val="001C499A"/>
    <w:rsid w:val="001C5F5F"/>
    <w:rsid w:val="001C7823"/>
    <w:rsid w:val="001D16F1"/>
    <w:rsid w:val="001D2ACB"/>
    <w:rsid w:val="001D31DA"/>
    <w:rsid w:val="001D3F67"/>
    <w:rsid w:val="001D744D"/>
    <w:rsid w:val="001D7CFD"/>
    <w:rsid w:val="001D7EFD"/>
    <w:rsid w:val="001E1F1E"/>
    <w:rsid w:val="001E235C"/>
    <w:rsid w:val="001E5B1E"/>
    <w:rsid w:val="001E6597"/>
    <w:rsid w:val="001F295B"/>
    <w:rsid w:val="001F42C5"/>
    <w:rsid w:val="001F5F95"/>
    <w:rsid w:val="001F6238"/>
    <w:rsid w:val="00200D3F"/>
    <w:rsid w:val="00201B98"/>
    <w:rsid w:val="00205919"/>
    <w:rsid w:val="00206246"/>
    <w:rsid w:val="00206BFA"/>
    <w:rsid w:val="00206F7C"/>
    <w:rsid w:val="00210AD9"/>
    <w:rsid w:val="0021193D"/>
    <w:rsid w:val="00212F06"/>
    <w:rsid w:val="00214F39"/>
    <w:rsid w:val="00217AF3"/>
    <w:rsid w:val="00220816"/>
    <w:rsid w:val="00220FF4"/>
    <w:rsid w:val="002238FA"/>
    <w:rsid w:val="00226514"/>
    <w:rsid w:val="00226E13"/>
    <w:rsid w:val="00226E9A"/>
    <w:rsid w:val="002340F7"/>
    <w:rsid w:val="0023659D"/>
    <w:rsid w:val="002372CF"/>
    <w:rsid w:val="00242CE5"/>
    <w:rsid w:val="0024399A"/>
    <w:rsid w:val="002441D4"/>
    <w:rsid w:val="00244D77"/>
    <w:rsid w:val="002520DE"/>
    <w:rsid w:val="00252EBF"/>
    <w:rsid w:val="002549F1"/>
    <w:rsid w:val="00254C22"/>
    <w:rsid w:val="002550D5"/>
    <w:rsid w:val="0025665E"/>
    <w:rsid w:val="00261104"/>
    <w:rsid w:val="00265B95"/>
    <w:rsid w:val="00265E38"/>
    <w:rsid w:val="002668FB"/>
    <w:rsid w:val="00266E67"/>
    <w:rsid w:val="002700E4"/>
    <w:rsid w:val="002745F3"/>
    <w:rsid w:val="00276F4B"/>
    <w:rsid w:val="00277335"/>
    <w:rsid w:val="00277F01"/>
    <w:rsid w:val="0028400C"/>
    <w:rsid w:val="002850DC"/>
    <w:rsid w:val="00286290"/>
    <w:rsid w:val="002868AD"/>
    <w:rsid w:val="002869B2"/>
    <w:rsid w:val="00286E4D"/>
    <w:rsid w:val="002944BB"/>
    <w:rsid w:val="00296F68"/>
    <w:rsid w:val="002977CD"/>
    <w:rsid w:val="002A1251"/>
    <w:rsid w:val="002A2DFA"/>
    <w:rsid w:val="002A4FC2"/>
    <w:rsid w:val="002A5110"/>
    <w:rsid w:val="002A5E76"/>
    <w:rsid w:val="002A7DFD"/>
    <w:rsid w:val="002B02B1"/>
    <w:rsid w:val="002B1144"/>
    <w:rsid w:val="002B36A5"/>
    <w:rsid w:val="002B54E0"/>
    <w:rsid w:val="002B66CE"/>
    <w:rsid w:val="002C176F"/>
    <w:rsid w:val="002C6693"/>
    <w:rsid w:val="002C7A22"/>
    <w:rsid w:val="002D0A02"/>
    <w:rsid w:val="002D5228"/>
    <w:rsid w:val="002E4464"/>
    <w:rsid w:val="002E7F2E"/>
    <w:rsid w:val="002F0C15"/>
    <w:rsid w:val="002F3F63"/>
    <w:rsid w:val="002F6F6F"/>
    <w:rsid w:val="00300DCE"/>
    <w:rsid w:val="003014BB"/>
    <w:rsid w:val="00301BFB"/>
    <w:rsid w:val="00301DAA"/>
    <w:rsid w:val="00310E12"/>
    <w:rsid w:val="00311A00"/>
    <w:rsid w:val="00311A48"/>
    <w:rsid w:val="00311CC0"/>
    <w:rsid w:val="003122B6"/>
    <w:rsid w:val="00320419"/>
    <w:rsid w:val="003210D5"/>
    <w:rsid w:val="00322768"/>
    <w:rsid w:val="0032708D"/>
    <w:rsid w:val="00332CB5"/>
    <w:rsid w:val="00333089"/>
    <w:rsid w:val="0033533B"/>
    <w:rsid w:val="00337988"/>
    <w:rsid w:val="003379DD"/>
    <w:rsid w:val="003419E4"/>
    <w:rsid w:val="00341E1B"/>
    <w:rsid w:val="00342BC8"/>
    <w:rsid w:val="00343A89"/>
    <w:rsid w:val="00346424"/>
    <w:rsid w:val="003478FF"/>
    <w:rsid w:val="00347A39"/>
    <w:rsid w:val="00353008"/>
    <w:rsid w:val="00353642"/>
    <w:rsid w:val="0036028A"/>
    <w:rsid w:val="00363EBC"/>
    <w:rsid w:val="00364F77"/>
    <w:rsid w:val="00370087"/>
    <w:rsid w:val="0037151F"/>
    <w:rsid w:val="00371796"/>
    <w:rsid w:val="00371F00"/>
    <w:rsid w:val="00373299"/>
    <w:rsid w:val="00384542"/>
    <w:rsid w:val="0038590A"/>
    <w:rsid w:val="0038663F"/>
    <w:rsid w:val="003904C3"/>
    <w:rsid w:val="00391BFF"/>
    <w:rsid w:val="003A26D3"/>
    <w:rsid w:val="003A3A54"/>
    <w:rsid w:val="003A421D"/>
    <w:rsid w:val="003A53CB"/>
    <w:rsid w:val="003A5B65"/>
    <w:rsid w:val="003A61EA"/>
    <w:rsid w:val="003A6916"/>
    <w:rsid w:val="003B2C4C"/>
    <w:rsid w:val="003B2E42"/>
    <w:rsid w:val="003B5DD0"/>
    <w:rsid w:val="003B734E"/>
    <w:rsid w:val="003C0D9B"/>
    <w:rsid w:val="003C3B55"/>
    <w:rsid w:val="003C63C7"/>
    <w:rsid w:val="003C70FA"/>
    <w:rsid w:val="003D01F8"/>
    <w:rsid w:val="003D08F9"/>
    <w:rsid w:val="003D469F"/>
    <w:rsid w:val="003D637A"/>
    <w:rsid w:val="003E0FFB"/>
    <w:rsid w:val="003E3E3E"/>
    <w:rsid w:val="003E4BA2"/>
    <w:rsid w:val="003E4BEC"/>
    <w:rsid w:val="003E4CAB"/>
    <w:rsid w:val="003E612A"/>
    <w:rsid w:val="003E645F"/>
    <w:rsid w:val="003F1376"/>
    <w:rsid w:val="003F611A"/>
    <w:rsid w:val="003F7839"/>
    <w:rsid w:val="00402294"/>
    <w:rsid w:val="00403FA5"/>
    <w:rsid w:val="00406674"/>
    <w:rsid w:val="00411496"/>
    <w:rsid w:val="00414876"/>
    <w:rsid w:val="00414C76"/>
    <w:rsid w:val="004157C5"/>
    <w:rsid w:val="00415C12"/>
    <w:rsid w:val="00420851"/>
    <w:rsid w:val="00420DF8"/>
    <w:rsid w:val="00421494"/>
    <w:rsid w:val="00421ABF"/>
    <w:rsid w:val="0042375F"/>
    <w:rsid w:val="0042393A"/>
    <w:rsid w:val="004244C6"/>
    <w:rsid w:val="00427715"/>
    <w:rsid w:val="0043076F"/>
    <w:rsid w:val="0043523D"/>
    <w:rsid w:val="004430C2"/>
    <w:rsid w:val="00443A4A"/>
    <w:rsid w:val="00445CBE"/>
    <w:rsid w:val="0045005F"/>
    <w:rsid w:val="00450219"/>
    <w:rsid w:val="004523DF"/>
    <w:rsid w:val="00455B15"/>
    <w:rsid w:val="00460F06"/>
    <w:rsid w:val="00464B68"/>
    <w:rsid w:val="0046667C"/>
    <w:rsid w:val="00466A28"/>
    <w:rsid w:val="00467657"/>
    <w:rsid w:val="00471B82"/>
    <w:rsid w:val="00473541"/>
    <w:rsid w:val="00474376"/>
    <w:rsid w:val="00476B55"/>
    <w:rsid w:val="00480373"/>
    <w:rsid w:val="00482659"/>
    <w:rsid w:val="0048308B"/>
    <w:rsid w:val="004835A1"/>
    <w:rsid w:val="004835E4"/>
    <w:rsid w:val="00486318"/>
    <w:rsid w:val="00487E7B"/>
    <w:rsid w:val="0049039B"/>
    <w:rsid w:val="00491696"/>
    <w:rsid w:val="00493597"/>
    <w:rsid w:val="00495107"/>
    <w:rsid w:val="0049697C"/>
    <w:rsid w:val="004A0603"/>
    <w:rsid w:val="004A3C54"/>
    <w:rsid w:val="004A45FD"/>
    <w:rsid w:val="004B14A5"/>
    <w:rsid w:val="004B5680"/>
    <w:rsid w:val="004B65B3"/>
    <w:rsid w:val="004B716F"/>
    <w:rsid w:val="004B75BA"/>
    <w:rsid w:val="004B760B"/>
    <w:rsid w:val="004C0703"/>
    <w:rsid w:val="004C088B"/>
    <w:rsid w:val="004C305E"/>
    <w:rsid w:val="004C4DD1"/>
    <w:rsid w:val="004D106B"/>
    <w:rsid w:val="004D3196"/>
    <w:rsid w:val="004D5686"/>
    <w:rsid w:val="004D71C1"/>
    <w:rsid w:val="004D7516"/>
    <w:rsid w:val="004E0539"/>
    <w:rsid w:val="004E478F"/>
    <w:rsid w:val="004F1C1D"/>
    <w:rsid w:val="004F211B"/>
    <w:rsid w:val="004F34BC"/>
    <w:rsid w:val="004F39CD"/>
    <w:rsid w:val="004F47D7"/>
    <w:rsid w:val="0050127F"/>
    <w:rsid w:val="005026FA"/>
    <w:rsid w:val="00505DCA"/>
    <w:rsid w:val="0051444E"/>
    <w:rsid w:val="00515772"/>
    <w:rsid w:val="00516005"/>
    <w:rsid w:val="00516737"/>
    <w:rsid w:val="00520DD1"/>
    <w:rsid w:val="00524ECF"/>
    <w:rsid w:val="00530006"/>
    <w:rsid w:val="00530C67"/>
    <w:rsid w:val="00530E57"/>
    <w:rsid w:val="00532551"/>
    <w:rsid w:val="00532B68"/>
    <w:rsid w:val="00534F06"/>
    <w:rsid w:val="00535EC2"/>
    <w:rsid w:val="00540506"/>
    <w:rsid w:val="005433E9"/>
    <w:rsid w:val="00546879"/>
    <w:rsid w:val="00550940"/>
    <w:rsid w:val="00553E65"/>
    <w:rsid w:val="005567DE"/>
    <w:rsid w:val="005568CD"/>
    <w:rsid w:val="0056472E"/>
    <w:rsid w:val="00570E5A"/>
    <w:rsid w:val="005723E3"/>
    <w:rsid w:val="005762B7"/>
    <w:rsid w:val="00580069"/>
    <w:rsid w:val="00581707"/>
    <w:rsid w:val="005834A1"/>
    <w:rsid w:val="00585799"/>
    <w:rsid w:val="00585D5D"/>
    <w:rsid w:val="00586430"/>
    <w:rsid w:val="005876C3"/>
    <w:rsid w:val="005879DB"/>
    <w:rsid w:val="0059085A"/>
    <w:rsid w:val="00592536"/>
    <w:rsid w:val="0059437E"/>
    <w:rsid w:val="00596573"/>
    <w:rsid w:val="00596B41"/>
    <w:rsid w:val="00597AB7"/>
    <w:rsid w:val="005A11B3"/>
    <w:rsid w:val="005A1AE0"/>
    <w:rsid w:val="005A28DC"/>
    <w:rsid w:val="005A349D"/>
    <w:rsid w:val="005A4CF7"/>
    <w:rsid w:val="005A6821"/>
    <w:rsid w:val="005A7FA4"/>
    <w:rsid w:val="005B00C3"/>
    <w:rsid w:val="005B5A18"/>
    <w:rsid w:val="005B5EEC"/>
    <w:rsid w:val="005B756B"/>
    <w:rsid w:val="005B7DF2"/>
    <w:rsid w:val="005C3D07"/>
    <w:rsid w:val="005D3156"/>
    <w:rsid w:val="005D57E9"/>
    <w:rsid w:val="005D7C29"/>
    <w:rsid w:val="005E0D38"/>
    <w:rsid w:val="005E2BBF"/>
    <w:rsid w:val="005F14B5"/>
    <w:rsid w:val="005F4635"/>
    <w:rsid w:val="005F565B"/>
    <w:rsid w:val="005F566F"/>
    <w:rsid w:val="005F5A17"/>
    <w:rsid w:val="005F6BE3"/>
    <w:rsid w:val="00601070"/>
    <w:rsid w:val="006013BE"/>
    <w:rsid w:val="006022C2"/>
    <w:rsid w:val="00603AEA"/>
    <w:rsid w:val="006064F5"/>
    <w:rsid w:val="006069AB"/>
    <w:rsid w:val="00606EFC"/>
    <w:rsid w:val="006121B6"/>
    <w:rsid w:val="00615E75"/>
    <w:rsid w:val="006207FB"/>
    <w:rsid w:val="00620EF3"/>
    <w:rsid w:val="00621E7F"/>
    <w:rsid w:val="00622A19"/>
    <w:rsid w:val="00622B1F"/>
    <w:rsid w:val="006234D2"/>
    <w:rsid w:val="00623C88"/>
    <w:rsid w:val="006244D9"/>
    <w:rsid w:val="006272E9"/>
    <w:rsid w:val="00631127"/>
    <w:rsid w:val="00633913"/>
    <w:rsid w:val="00633B1C"/>
    <w:rsid w:val="006359CD"/>
    <w:rsid w:val="00636878"/>
    <w:rsid w:val="00640230"/>
    <w:rsid w:val="0064250C"/>
    <w:rsid w:val="006426B1"/>
    <w:rsid w:val="006448EE"/>
    <w:rsid w:val="00645A80"/>
    <w:rsid w:val="00645E57"/>
    <w:rsid w:val="00652B5D"/>
    <w:rsid w:val="00654C8D"/>
    <w:rsid w:val="00656051"/>
    <w:rsid w:val="00657D58"/>
    <w:rsid w:val="0066110E"/>
    <w:rsid w:val="00661794"/>
    <w:rsid w:val="00661DC4"/>
    <w:rsid w:val="006642F7"/>
    <w:rsid w:val="00666D87"/>
    <w:rsid w:val="00667E9B"/>
    <w:rsid w:val="0068088C"/>
    <w:rsid w:val="00683638"/>
    <w:rsid w:val="0068725E"/>
    <w:rsid w:val="006911B8"/>
    <w:rsid w:val="0069396A"/>
    <w:rsid w:val="006A1053"/>
    <w:rsid w:val="006A16B2"/>
    <w:rsid w:val="006A2047"/>
    <w:rsid w:val="006A2C29"/>
    <w:rsid w:val="006A724F"/>
    <w:rsid w:val="006A7595"/>
    <w:rsid w:val="006B00A3"/>
    <w:rsid w:val="006B01B7"/>
    <w:rsid w:val="006B7688"/>
    <w:rsid w:val="006B7F0E"/>
    <w:rsid w:val="006C2D46"/>
    <w:rsid w:val="006C3932"/>
    <w:rsid w:val="006C6988"/>
    <w:rsid w:val="006D3365"/>
    <w:rsid w:val="006D3453"/>
    <w:rsid w:val="006D5D29"/>
    <w:rsid w:val="006D60F5"/>
    <w:rsid w:val="006D6695"/>
    <w:rsid w:val="006D7259"/>
    <w:rsid w:val="006E13D6"/>
    <w:rsid w:val="006E2AFD"/>
    <w:rsid w:val="006E2EC1"/>
    <w:rsid w:val="006E3977"/>
    <w:rsid w:val="006E78FF"/>
    <w:rsid w:val="006F11BB"/>
    <w:rsid w:val="006F1912"/>
    <w:rsid w:val="006F1BBC"/>
    <w:rsid w:val="006F299C"/>
    <w:rsid w:val="006F6A55"/>
    <w:rsid w:val="006F7FE4"/>
    <w:rsid w:val="0070014E"/>
    <w:rsid w:val="00703F4C"/>
    <w:rsid w:val="00704467"/>
    <w:rsid w:val="00705756"/>
    <w:rsid w:val="00706469"/>
    <w:rsid w:val="00706F98"/>
    <w:rsid w:val="007105C3"/>
    <w:rsid w:val="00710A6C"/>
    <w:rsid w:val="00711FB3"/>
    <w:rsid w:val="0071234F"/>
    <w:rsid w:val="007157CD"/>
    <w:rsid w:val="00716128"/>
    <w:rsid w:val="0071627B"/>
    <w:rsid w:val="007200B9"/>
    <w:rsid w:val="0072030A"/>
    <w:rsid w:val="00720F90"/>
    <w:rsid w:val="00721AD0"/>
    <w:rsid w:val="00721D1D"/>
    <w:rsid w:val="0072595B"/>
    <w:rsid w:val="00726001"/>
    <w:rsid w:val="007311F9"/>
    <w:rsid w:val="007323F4"/>
    <w:rsid w:val="0073253F"/>
    <w:rsid w:val="00732C69"/>
    <w:rsid w:val="00732FA1"/>
    <w:rsid w:val="00734C72"/>
    <w:rsid w:val="00735490"/>
    <w:rsid w:val="007401AF"/>
    <w:rsid w:val="007420AD"/>
    <w:rsid w:val="0074405C"/>
    <w:rsid w:val="00744395"/>
    <w:rsid w:val="007453F7"/>
    <w:rsid w:val="007458CD"/>
    <w:rsid w:val="00745F3E"/>
    <w:rsid w:val="007535D3"/>
    <w:rsid w:val="00756C82"/>
    <w:rsid w:val="00762038"/>
    <w:rsid w:val="00762CDC"/>
    <w:rsid w:val="00762E0A"/>
    <w:rsid w:val="00764B93"/>
    <w:rsid w:val="00764FA4"/>
    <w:rsid w:val="0076621E"/>
    <w:rsid w:val="0077020C"/>
    <w:rsid w:val="00770345"/>
    <w:rsid w:val="0077094D"/>
    <w:rsid w:val="0077213F"/>
    <w:rsid w:val="007809FB"/>
    <w:rsid w:val="00783715"/>
    <w:rsid w:val="0079164A"/>
    <w:rsid w:val="0079355B"/>
    <w:rsid w:val="0079481A"/>
    <w:rsid w:val="00796DEE"/>
    <w:rsid w:val="007A0DF2"/>
    <w:rsid w:val="007A1831"/>
    <w:rsid w:val="007A4811"/>
    <w:rsid w:val="007A5EA0"/>
    <w:rsid w:val="007B2F0D"/>
    <w:rsid w:val="007B5C8E"/>
    <w:rsid w:val="007B6E7C"/>
    <w:rsid w:val="007C08C9"/>
    <w:rsid w:val="007C174B"/>
    <w:rsid w:val="007C5C97"/>
    <w:rsid w:val="007C6C6C"/>
    <w:rsid w:val="007C7DEC"/>
    <w:rsid w:val="007D0843"/>
    <w:rsid w:val="007E40DD"/>
    <w:rsid w:val="007E5A46"/>
    <w:rsid w:val="007F07AC"/>
    <w:rsid w:val="007F2486"/>
    <w:rsid w:val="007F2A4D"/>
    <w:rsid w:val="007F2BE0"/>
    <w:rsid w:val="007F3EBE"/>
    <w:rsid w:val="007F4AFC"/>
    <w:rsid w:val="007F4B32"/>
    <w:rsid w:val="007F5576"/>
    <w:rsid w:val="007F73BC"/>
    <w:rsid w:val="0080000F"/>
    <w:rsid w:val="00801174"/>
    <w:rsid w:val="00803AA9"/>
    <w:rsid w:val="008050ED"/>
    <w:rsid w:val="0081022C"/>
    <w:rsid w:val="0081157A"/>
    <w:rsid w:val="00811824"/>
    <w:rsid w:val="00811E18"/>
    <w:rsid w:val="008133EA"/>
    <w:rsid w:val="008136DD"/>
    <w:rsid w:val="00814718"/>
    <w:rsid w:val="008204CB"/>
    <w:rsid w:val="00822B72"/>
    <w:rsid w:val="008234D4"/>
    <w:rsid w:val="0082482B"/>
    <w:rsid w:val="00832139"/>
    <w:rsid w:val="008323CB"/>
    <w:rsid w:val="00832C3B"/>
    <w:rsid w:val="008334BA"/>
    <w:rsid w:val="00837011"/>
    <w:rsid w:val="008400E6"/>
    <w:rsid w:val="008412AA"/>
    <w:rsid w:val="00841616"/>
    <w:rsid w:val="00845DEF"/>
    <w:rsid w:val="00846CCE"/>
    <w:rsid w:val="00847847"/>
    <w:rsid w:val="00850390"/>
    <w:rsid w:val="008503AA"/>
    <w:rsid w:val="00853300"/>
    <w:rsid w:val="00855412"/>
    <w:rsid w:val="008568CA"/>
    <w:rsid w:val="00857271"/>
    <w:rsid w:val="00857C44"/>
    <w:rsid w:val="008649BE"/>
    <w:rsid w:val="00870004"/>
    <w:rsid w:val="008713E6"/>
    <w:rsid w:val="00871B9F"/>
    <w:rsid w:val="008740A1"/>
    <w:rsid w:val="008802D5"/>
    <w:rsid w:val="0088078A"/>
    <w:rsid w:val="00883445"/>
    <w:rsid w:val="0088371E"/>
    <w:rsid w:val="00885D1D"/>
    <w:rsid w:val="00886535"/>
    <w:rsid w:val="0089279C"/>
    <w:rsid w:val="008975B8"/>
    <w:rsid w:val="008A171C"/>
    <w:rsid w:val="008A2C93"/>
    <w:rsid w:val="008A3251"/>
    <w:rsid w:val="008A4108"/>
    <w:rsid w:val="008A54EA"/>
    <w:rsid w:val="008B15D9"/>
    <w:rsid w:val="008B399D"/>
    <w:rsid w:val="008B589C"/>
    <w:rsid w:val="008B6BF0"/>
    <w:rsid w:val="008B74E9"/>
    <w:rsid w:val="008C0BE9"/>
    <w:rsid w:val="008C3D5E"/>
    <w:rsid w:val="008C6501"/>
    <w:rsid w:val="008D00F0"/>
    <w:rsid w:val="008D11D8"/>
    <w:rsid w:val="008D2641"/>
    <w:rsid w:val="008D3EBC"/>
    <w:rsid w:val="008D494D"/>
    <w:rsid w:val="008E00CB"/>
    <w:rsid w:val="008E1A80"/>
    <w:rsid w:val="008E3582"/>
    <w:rsid w:val="008E47FB"/>
    <w:rsid w:val="008F16A3"/>
    <w:rsid w:val="008F3912"/>
    <w:rsid w:val="008F3C56"/>
    <w:rsid w:val="008F5F5B"/>
    <w:rsid w:val="008F6EDE"/>
    <w:rsid w:val="008F7436"/>
    <w:rsid w:val="00903303"/>
    <w:rsid w:val="009042DD"/>
    <w:rsid w:val="00904C5D"/>
    <w:rsid w:val="00910D35"/>
    <w:rsid w:val="00916541"/>
    <w:rsid w:val="00916C62"/>
    <w:rsid w:val="00917FE8"/>
    <w:rsid w:val="0092155D"/>
    <w:rsid w:val="009219AC"/>
    <w:rsid w:val="00922CF4"/>
    <w:rsid w:val="00925D62"/>
    <w:rsid w:val="009265A9"/>
    <w:rsid w:val="00926FE0"/>
    <w:rsid w:val="00932A2E"/>
    <w:rsid w:val="00932FF4"/>
    <w:rsid w:val="009345D6"/>
    <w:rsid w:val="00935495"/>
    <w:rsid w:val="00937340"/>
    <w:rsid w:val="009412D0"/>
    <w:rsid w:val="009419F9"/>
    <w:rsid w:val="00941EC8"/>
    <w:rsid w:val="00944751"/>
    <w:rsid w:val="00944AC6"/>
    <w:rsid w:val="0094605C"/>
    <w:rsid w:val="00950069"/>
    <w:rsid w:val="0095018D"/>
    <w:rsid w:val="00951BEC"/>
    <w:rsid w:val="0095387D"/>
    <w:rsid w:val="00957FDF"/>
    <w:rsid w:val="00960721"/>
    <w:rsid w:val="00960C04"/>
    <w:rsid w:val="00960D17"/>
    <w:rsid w:val="00961013"/>
    <w:rsid w:val="00966584"/>
    <w:rsid w:val="00966635"/>
    <w:rsid w:val="00967564"/>
    <w:rsid w:val="0096765B"/>
    <w:rsid w:val="00967AFB"/>
    <w:rsid w:val="00967BCE"/>
    <w:rsid w:val="00970910"/>
    <w:rsid w:val="00971138"/>
    <w:rsid w:val="00971FDB"/>
    <w:rsid w:val="009741D2"/>
    <w:rsid w:val="00974B7B"/>
    <w:rsid w:val="00974DAA"/>
    <w:rsid w:val="00974E68"/>
    <w:rsid w:val="0097543E"/>
    <w:rsid w:val="00980469"/>
    <w:rsid w:val="00982351"/>
    <w:rsid w:val="00982952"/>
    <w:rsid w:val="00984406"/>
    <w:rsid w:val="00990F68"/>
    <w:rsid w:val="00991079"/>
    <w:rsid w:val="00993B06"/>
    <w:rsid w:val="00997429"/>
    <w:rsid w:val="009A01C8"/>
    <w:rsid w:val="009A4B34"/>
    <w:rsid w:val="009A5560"/>
    <w:rsid w:val="009A5571"/>
    <w:rsid w:val="009A5672"/>
    <w:rsid w:val="009A5E66"/>
    <w:rsid w:val="009A63A8"/>
    <w:rsid w:val="009A752D"/>
    <w:rsid w:val="009B09F4"/>
    <w:rsid w:val="009B0E60"/>
    <w:rsid w:val="009B1C38"/>
    <w:rsid w:val="009B3E65"/>
    <w:rsid w:val="009B42AF"/>
    <w:rsid w:val="009B55DB"/>
    <w:rsid w:val="009B61E7"/>
    <w:rsid w:val="009B69B0"/>
    <w:rsid w:val="009B7187"/>
    <w:rsid w:val="009C0D5A"/>
    <w:rsid w:val="009C12FA"/>
    <w:rsid w:val="009C2871"/>
    <w:rsid w:val="009C306A"/>
    <w:rsid w:val="009C4D9A"/>
    <w:rsid w:val="009C5575"/>
    <w:rsid w:val="009C73A5"/>
    <w:rsid w:val="009D2E08"/>
    <w:rsid w:val="009D2F2D"/>
    <w:rsid w:val="009D6392"/>
    <w:rsid w:val="009E13E6"/>
    <w:rsid w:val="009E1AE5"/>
    <w:rsid w:val="009E248D"/>
    <w:rsid w:val="009E44FC"/>
    <w:rsid w:val="009E7817"/>
    <w:rsid w:val="009F1A8F"/>
    <w:rsid w:val="009F31C8"/>
    <w:rsid w:val="009F56A5"/>
    <w:rsid w:val="009F574B"/>
    <w:rsid w:val="009F5D1B"/>
    <w:rsid w:val="009F65D9"/>
    <w:rsid w:val="009F7897"/>
    <w:rsid w:val="00A02039"/>
    <w:rsid w:val="00A03DB7"/>
    <w:rsid w:val="00A121AF"/>
    <w:rsid w:val="00A155AD"/>
    <w:rsid w:val="00A20445"/>
    <w:rsid w:val="00A24792"/>
    <w:rsid w:val="00A25E6D"/>
    <w:rsid w:val="00A26642"/>
    <w:rsid w:val="00A26A16"/>
    <w:rsid w:val="00A30525"/>
    <w:rsid w:val="00A30882"/>
    <w:rsid w:val="00A368D3"/>
    <w:rsid w:val="00A3731F"/>
    <w:rsid w:val="00A44741"/>
    <w:rsid w:val="00A448E5"/>
    <w:rsid w:val="00A47F8F"/>
    <w:rsid w:val="00A512B1"/>
    <w:rsid w:val="00A51F67"/>
    <w:rsid w:val="00A5243B"/>
    <w:rsid w:val="00A54335"/>
    <w:rsid w:val="00A54DAC"/>
    <w:rsid w:val="00A62454"/>
    <w:rsid w:val="00A6292D"/>
    <w:rsid w:val="00A65BBB"/>
    <w:rsid w:val="00A66D0F"/>
    <w:rsid w:val="00A7069E"/>
    <w:rsid w:val="00A7264D"/>
    <w:rsid w:val="00A72FD5"/>
    <w:rsid w:val="00A73572"/>
    <w:rsid w:val="00A735C1"/>
    <w:rsid w:val="00A7479F"/>
    <w:rsid w:val="00A74F3F"/>
    <w:rsid w:val="00A75DF9"/>
    <w:rsid w:val="00A76A31"/>
    <w:rsid w:val="00A80803"/>
    <w:rsid w:val="00A8138E"/>
    <w:rsid w:val="00A83849"/>
    <w:rsid w:val="00A838F7"/>
    <w:rsid w:val="00A85391"/>
    <w:rsid w:val="00A85CAE"/>
    <w:rsid w:val="00A87D64"/>
    <w:rsid w:val="00A92B47"/>
    <w:rsid w:val="00A95340"/>
    <w:rsid w:val="00AA31CE"/>
    <w:rsid w:val="00AA49DC"/>
    <w:rsid w:val="00AA6B26"/>
    <w:rsid w:val="00AA7343"/>
    <w:rsid w:val="00AA779B"/>
    <w:rsid w:val="00AB2A4A"/>
    <w:rsid w:val="00AB4EA7"/>
    <w:rsid w:val="00AB5DBE"/>
    <w:rsid w:val="00AB6F2C"/>
    <w:rsid w:val="00AB79C9"/>
    <w:rsid w:val="00AC4259"/>
    <w:rsid w:val="00AC4A35"/>
    <w:rsid w:val="00AC618F"/>
    <w:rsid w:val="00AC7812"/>
    <w:rsid w:val="00AD0437"/>
    <w:rsid w:val="00AD2E9E"/>
    <w:rsid w:val="00AD4C2B"/>
    <w:rsid w:val="00AD5374"/>
    <w:rsid w:val="00AD6A21"/>
    <w:rsid w:val="00AD6C14"/>
    <w:rsid w:val="00AE0699"/>
    <w:rsid w:val="00AE0A6A"/>
    <w:rsid w:val="00AE0DB9"/>
    <w:rsid w:val="00AE2714"/>
    <w:rsid w:val="00AE4522"/>
    <w:rsid w:val="00AE56B5"/>
    <w:rsid w:val="00AF01FD"/>
    <w:rsid w:val="00AF1F83"/>
    <w:rsid w:val="00AF4E28"/>
    <w:rsid w:val="00AF4FB0"/>
    <w:rsid w:val="00AF6BB1"/>
    <w:rsid w:val="00B006C7"/>
    <w:rsid w:val="00B01589"/>
    <w:rsid w:val="00B06C7F"/>
    <w:rsid w:val="00B12789"/>
    <w:rsid w:val="00B1781A"/>
    <w:rsid w:val="00B20039"/>
    <w:rsid w:val="00B20E2E"/>
    <w:rsid w:val="00B20F82"/>
    <w:rsid w:val="00B2267B"/>
    <w:rsid w:val="00B24F6E"/>
    <w:rsid w:val="00B25E0E"/>
    <w:rsid w:val="00B261FC"/>
    <w:rsid w:val="00B27D5E"/>
    <w:rsid w:val="00B3321C"/>
    <w:rsid w:val="00B42147"/>
    <w:rsid w:val="00B439D4"/>
    <w:rsid w:val="00B44198"/>
    <w:rsid w:val="00B571FC"/>
    <w:rsid w:val="00B602D9"/>
    <w:rsid w:val="00B63449"/>
    <w:rsid w:val="00B65F24"/>
    <w:rsid w:val="00B72446"/>
    <w:rsid w:val="00B72C12"/>
    <w:rsid w:val="00B73853"/>
    <w:rsid w:val="00B74D37"/>
    <w:rsid w:val="00B808B2"/>
    <w:rsid w:val="00B81452"/>
    <w:rsid w:val="00B84B23"/>
    <w:rsid w:val="00B869AC"/>
    <w:rsid w:val="00B86FC0"/>
    <w:rsid w:val="00B87A71"/>
    <w:rsid w:val="00B87B9D"/>
    <w:rsid w:val="00B87E45"/>
    <w:rsid w:val="00B90538"/>
    <w:rsid w:val="00B945B9"/>
    <w:rsid w:val="00B976E4"/>
    <w:rsid w:val="00BA0ADB"/>
    <w:rsid w:val="00BA248D"/>
    <w:rsid w:val="00BA24AA"/>
    <w:rsid w:val="00BA37D3"/>
    <w:rsid w:val="00BA4817"/>
    <w:rsid w:val="00BA50F4"/>
    <w:rsid w:val="00BA752E"/>
    <w:rsid w:val="00BB12FA"/>
    <w:rsid w:val="00BB2555"/>
    <w:rsid w:val="00BB3C52"/>
    <w:rsid w:val="00BC16A7"/>
    <w:rsid w:val="00BC3192"/>
    <w:rsid w:val="00BC3525"/>
    <w:rsid w:val="00BC75AC"/>
    <w:rsid w:val="00BD0A0F"/>
    <w:rsid w:val="00BD0A15"/>
    <w:rsid w:val="00BD0A49"/>
    <w:rsid w:val="00BD45CD"/>
    <w:rsid w:val="00BE0272"/>
    <w:rsid w:val="00BE0A69"/>
    <w:rsid w:val="00BE1AE9"/>
    <w:rsid w:val="00BE1C3D"/>
    <w:rsid w:val="00BE4C1A"/>
    <w:rsid w:val="00BE6985"/>
    <w:rsid w:val="00BF482B"/>
    <w:rsid w:val="00BF6A0D"/>
    <w:rsid w:val="00BF7175"/>
    <w:rsid w:val="00BF7C54"/>
    <w:rsid w:val="00C004CD"/>
    <w:rsid w:val="00C0452D"/>
    <w:rsid w:val="00C05055"/>
    <w:rsid w:val="00C05BD3"/>
    <w:rsid w:val="00C071A2"/>
    <w:rsid w:val="00C1010F"/>
    <w:rsid w:val="00C13731"/>
    <w:rsid w:val="00C22603"/>
    <w:rsid w:val="00C2466F"/>
    <w:rsid w:val="00C33851"/>
    <w:rsid w:val="00C33870"/>
    <w:rsid w:val="00C370F2"/>
    <w:rsid w:val="00C375E6"/>
    <w:rsid w:val="00C42930"/>
    <w:rsid w:val="00C42D27"/>
    <w:rsid w:val="00C43BCB"/>
    <w:rsid w:val="00C458C7"/>
    <w:rsid w:val="00C55BE1"/>
    <w:rsid w:val="00C57762"/>
    <w:rsid w:val="00C627AD"/>
    <w:rsid w:val="00C62929"/>
    <w:rsid w:val="00C63DB2"/>
    <w:rsid w:val="00C660C3"/>
    <w:rsid w:val="00C7027E"/>
    <w:rsid w:val="00C70BDF"/>
    <w:rsid w:val="00C71424"/>
    <w:rsid w:val="00C7447D"/>
    <w:rsid w:val="00C753D3"/>
    <w:rsid w:val="00C76098"/>
    <w:rsid w:val="00C767F2"/>
    <w:rsid w:val="00C774FC"/>
    <w:rsid w:val="00C853D7"/>
    <w:rsid w:val="00C90138"/>
    <w:rsid w:val="00C96104"/>
    <w:rsid w:val="00C96974"/>
    <w:rsid w:val="00C969B9"/>
    <w:rsid w:val="00C97E99"/>
    <w:rsid w:val="00CA257C"/>
    <w:rsid w:val="00CB106C"/>
    <w:rsid w:val="00CB2FF5"/>
    <w:rsid w:val="00CC01AE"/>
    <w:rsid w:val="00CC20CF"/>
    <w:rsid w:val="00CC268D"/>
    <w:rsid w:val="00CC4090"/>
    <w:rsid w:val="00CC67E6"/>
    <w:rsid w:val="00CC7FA8"/>
    <w:rsid w:val="00CD1286"/>
    <w:rsid w:val="00CD2F8E"/>
    <w:rsid w:val="00CD36FC"/>
    <w:rsid w:val="00CD62EC"/>
    <w:rsid w:val="00CE0941"/>
    <w:rsid w:val="00CE2716"/>
    <w:rsid w:val="00CE3422"/>
    <w:rsid w:val="00CE4CDF"/>
    <w:rsid w:val="00CF007A"/>
    <w:rsid w:val="00CF4F18"/>
    <w:rsid w:val="00CF623F"/>
    <w:rsid w:val="00D01A62"/>
    <w:rsid w:val="00D058FA"/>
    <w:rsid w:val="00D13718"/>
    <w:rsid w:val="00D1722A"/>
    <w:rsid w:val="00D2051F"/>
    <w:rsid w:val="00D231FF"/>
    <w:rsid w:val="00D2466B"/>
    <w:rsid w:val="00D24E6A"/>
    <w:rsid w:val="00D3042E"/>
    <w:rsid w:val="00D30A30"/>
    <w:rsid w:val="00D310A2"/>
    <w:rsid w:val="00D3457D"/>
    <w:rsid w:val="00D3728A"/>
    <w:rsid w:val="00D42264"/>
    <w:rsid w:val="00D43457"/>
    <w:rsid w:val="00D43DA7"/>
    <w:rsid w:val="00D443A4"/>
    <w:rsid w:val="00D4558C"/>
    <w:rsid w:val="00D46593"/>
    <w:rsid w:val="00D476A0"/>
    <w:rsid w:val="00D50894"/>
    <w:rsid w:val="00D51FCF"/>
    <w:rsid w:val="00D53036"/>
    <w:rsid w:val="00D6250E"/>
    <w:rsid w:val="00D632CD"/>
    <w:rsid w:val="00D65329"/>
    <w:rsid w:val="00D656BD"/>
    <w:rsid w:val="00D6726C"/>
    <w:rsid w:val="00D67D50"/>
    <w:rsid w:val="00D70BFC"/>
    <w:rsid w:val="00D71A77"/>
    <w:rsid w:val="00D74E01"/>
    <w:rsid w:val="00D7701F"/>
    <w:rsid w:val="00D8328F"/>
    <w:rsid w:val="00D84E5B"/>
    <w:rsid w:val="00D87090"/>
    <w:rsid w:val="00D90DC2"/>
    <w:rsid w:val="00D93B0B"/>
    <w:rsid w:val="00D94966"/>
    <w:rsid w:val="00D95C70"/>
    <w:rsid w:val="00D95EC8"/>
    <w:rsid w:val="00DA6269"/>
    <w:rsid w:val="00DB05AC"/>
    <w:rsid w:val="00DB0BE6"/>
    <w:rsid w:val="00DB1CE5"/>
    <w:rsid w:val="00DB72E2"/>
    <w:rsid w:val="00DC1481"/>
    <w:rsid w:val="00DC4517"/>
    <w:rsid w:val="00DC598D"/>
    <w:rsid w:val="00DD1BD0"/>
    <w:rsid w:val="00DD25B4"/>
    <w:rsid w:val="00DD2EDD"/>
    <w:rsid w:val="00DD60B3"/>
    <w:rsid w:val="00DD766A"/>
    <w:rsid w:val="00DE013E"/>
    <w:rsid w:val="00DE0379"/>
    <w:rsid w:val="00DE185D"/>
    <w:rsid w:val="00DE1BF7"/>
    <w:rsid w:val="00DE1ED3"/>
    <w:rsid w:val="00DE2D90"/>
    <w:rsid w:val="00DE4C57"/>
    <w:rsid w:val="00DE712B"/>
    <w:rsid w:val="00DF0652"/>
    <w:rsid w:val="00DF1D4C"/>
    <w:rsid w:val="00DF309D"/>
    <w:rsid w:val="00DF6196"/>
    <w:rsid w:val="00DF7A4D"/>
    <w:rsid w:val="00E023B6"/>
    <w:rsid w:val="00E031C8"/>
    <w:rsid w:val="00E0384D"/>
    <w:rsid w:val="00E05B6A"/>
    <w:rsid w:val="00E061EE"/>
    <w:rsid w:val="00E07547"/>
    <w:rsid w:val="00E106FD"/>
    <w:rsid w:val="00E118C6"/>
    <w:rsid w:val="00E1330B"/>
    <w:rsid w:val="00E15BEE"/>
    <w:rsid w:val="00E214CF"/>
    <w:rsid w:val="00E23D81"/>
    <w:rsid w:val="00E25EB5"/>
    <w:rsid w:val="00E26536"/>
    <w:rsid w:val="00E305E5"/>
    <w:rsid w:val="00E31D66"/>
    <w:rsid w:val="00E33F50"/>
    <w:rsid w:val="00E34402"/>
    <w:rsid w:val="00E348F7"/>
    <w:rsid w:val="00E35291"/>
    <w:rsid w:val="00E359AC"/>
    <w:rsid w:val="00E367D1"/>
    <w:rsid w:val="00E37234"/>
    <w:rsid w:val="00E40062"/>
    <w:rsid w:val="00E42C40"/>
    <w:rsid w:val="00E4464F"/>
    <w:rsid w:val="00E450CA"/>
    <w:rsid w:val="00E4515D"/>
    <w:rsid w:val="00E45FA5"/>
    <w:rsid w:val="00E51EF3"/>
    <w:rsid w:val="00E60912"/>
    <w:rsid w:val="00E61F9E"/>
    <w:rsid w:val="00E64C2A"/>
    <w:rsid w:val="00E73ADB"/>
    <w:rsid w:val="00E7491A"/>
    <w:rsid w:val="00E76014"/>
    <w:rsid w:val="00E828FC"/>
    <w:rsid w:val="00E82A49"/>
    <w:rsid w:val="00E8482D"/>
    <w:rsid w:val="00E90898"/>
    <w:rsid w:val="00E912AB"/>
    <w:rsid w:val="00E915C0"/>
    <w:rsid w:val="00E924B2"/>
    <w:rsid w:val="00E9571A"/>
    <w:rsid w:val="00E960D4"/>
    <w:rsid w:val="00E9667E"/>
    <w:rsid w:val="00EA0F31"/>
    <w:rsid w:val="00EA383F"/>
    <w:rsid w:val="00EA7533"/>
    <w:rsid w:val="00EB64E1"/>
    <w:rsid w:val="00EC3128"/>
    <w:rsid w:val="00EC38AD"/>
    <w:rsid w:val="00EC4FD0"/>
    <w:rsid w:val="00EC699F"/>
    <w:rsid w:val="00EC7680"/>
    <w:rsid w:val="00ED0180"/>
    <w:rsid w:val="00ED19D0"/>
    <w:rsid w:val="00ED1A15"/>
    <w:rsid w:val="00ED3837"/>
    <w:rsid w:val="00EE245D"/>
    <w:rsid w:val="00EE51A0"/>
    <w:rsid w:val="00EE752B"/>
    <w:rsid w:val="00EF024D"/>
    <w:rsid w:val="00EF3C3D"/>
    <w:rsid w:val="00EF411B"/>
    <w:rsid w:val="00EF655D"/>
    <w:rsid w:val="00F05BD3"/>
    <w:rsid w:val="00F05F4E"/>
    <w:rsid w:val="00F10989"/>
    <w:rsid w:val="00F12778"/>
    <w:rsid w:val="00F13DCB"/>
    <w:rsid w:val="00F13FAD"/>
    <w:rsid w:val="00F13FE1"/>
    <w:rsid w:val="00F15757"/>
    <w:rsid w:val="00F174A0"/>
    <w:rsid w:val="00F17DEE"/>
    <w:rsid w:val="00F216B2"/>
    <w:rsid w:val="00F2296B"/>
    <w:rsid w:val="00F230C9"/>
    <w:rsid w:val="00F245FC"/>
    <w:rsid w:val="00F24FDD"/>
    <w:rsid w:val="00F26F32"/>
    <w:rsid w:val="00F31531"/>
    <w:rsid w:val="00F31A75"/>
    <w:rsid w:val="00F349CA"/>
    <w:rsid w:val="00F34C9F"/>
    <w:rsid w:val="00F35A69"/>
    <w:rsid w:val="00F36DF9"/>
    <w:rsid w:val="00F37E49"/>
    <w:rsid w:val="00F42284"/>
    <w:rsid w:val="00F4263C"/>
    <w:rsid w:val="00F4523A"/>
    <w:rsid w:val="00F46CE2"/>
    <w:rsid w:val="00F51F72"/>
    <w:rsid w:val="00F53839"/>
    <w:rsid w:val="00F57B52"/>
    <w:rsid w:val="00F645C2"/>
    <w:rsid w:val="00F665EB"/>
    <w:rsid w:val="00F67302"/>
    <w:rsid w:val="00F675B0"/>
    <w:rsid w:val="00F676B2"/>
    <w:rsid w:val="00F70679"/>
    <w:rsid w:val="00F719E6"/>
    <w:rsid w:val="00F73B83"/>
    <w:rsid w:val="00F74A71"/>
    <w:rsid w:val="00F775CD"/>
    <w:rsid w:val="00F82431"/>
    <w:rsid w:val="00F828E2"/>
    <w:rsid w:val="00F85CDF"/>
    <w:rsid w:val="00F8689B"/>
    <w:rsid w:val="00F8707D"/>
    <w:rsid w:val="00F922E4"/>
    <w:rsid w:val="00F92B4C"/>
    <w:rsid w:val="00F9451B"/>
    <w:rsid w:val="00F97682"/>
    <w:rsid w:val="00FA1A0F"/>
    <w:rsid w:val="00FA23DB"/>
    <w:rsid w:val="00FA2D5F"/>
    <w:rsid w:val="00FA31DE"/>
    <w:rsid w:val="00FA75B2"/>
    <w:rsid w:val="00FB0E15"/>
    <w:rsid w:val="00FB1081"/>
    <w:rsid w:val="00FB6C6D"/>
    <w:rsid w:val="00FC0F71"/>
    <w:rsid w:val="00FC15E0"/>
    <w:rsid w:val="00FC1949"/>
    <w:rsid w:val="00FC213B"/>
    <w:rsid w:val="00FC2B7A"/>
    <w:rsid w:val="00FC3B15"/>
    <w:rsid w:val="00FC3F7C"/>
    <w:rsid w:val="00FC4012"/>
    <w:rsid w:val="00FC4EBB"/>
    <w:rsid w:val="00FD0DD7"/>
    <w:rsid w:val="00FD18E9"/>
    <w:rsid w:val="00FD2B0C"/>
    <w:rsid w:val="00FD33D2"/>
    <w:rsid w:val="00FD4DFC"/>
    <w:rsid w:val="00FD71F9"/>
    <w:rsid w:val="00FE25B2"/>
    <w:rsid w:val="00FE5F2E"/>
    <w:rsid w:val="00FE6636"/>
    <w:rsid w:val="00FE7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F3980E"/>
  <w15:chartTrackingRefBased/>
  <w15:docId w15:val="{75B6FC57-5851-4EC1-A4E3-5B6EBBD48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37011"/>
    <w:pPr>
      <w:widowControl w:val="0"/>
      <w:jc w:val="center"/>
    </w:pPr>
  </w:style>
  <w:style w:type="paragraph" w:styleId="1">
    <w:name w:val="heading 1"/>
    <w:next w:val="0"/>
    <w:link w:val="10"/>
    <w:qFormat/>
    <w:rsid w:val="003A421D"/>
    <w:pPr>
      <w:keepNext/>
      <w:keepLines/>
      <w:numPr>
        <w:numId w:val="15"/>
      </w:numPr>
      <w:spacing w:after="360"/>
      <w:jc w:val="center"/>
      <w:outlineLvl w:val="0"/>
    </w:pPr>
    <w:rPr>
      <w:rFonts w:ascii="黑体" w:eastAsia="黑体" w:hAnsi="黑体"/>
      <w:b/>
      <w:bCs/>
      <w:kern w:val="44"/>
      <w:sz w:val="32"/>
      <w:szCs w:val="44"/>
    </w:rPr>
  </w:style>
  <w:style w:type="paragraph" w:styleId="2">
    <w:name w:val="heading 2"/>
    <w:next w:val="0"/>
    <w:link w:val="20"/>
    <w:qFormat/>
    <w:rsid w:val="003A421D"/>
    <w:pPr>
      <w:keepNext/>
      <w:keepLines/>
      <w:numPr>
        <w:ilvl w:val="1"/>
        <w:numId w:val="15"/>
      </w:numPr>
      <w:spacing w:before="480" w:after="120"/>
      <w:outlineLvl w:val="1"/>
    </w:pPr>
    <w:rPr>
      <w:rFonts w:ascii="黑体" w:eastAsia="黑体" w:hAnsi="黑体" w:cstheme="majorBidi"/>
      <w:b/>
      <w:bCs/>
      <w:sz w:val="28"/>
      <w:szCs w:val="32"/>
    </w:rPr>
  </w:style>
  <w:style w:type="paragraph" w:styleId="3">
    <w:name w:val="heading 3"/>
    <w:next w:val="0"/>
    <w:link w:val="30"/>
    <w:qFormat/>
    <w:rsid w:val="003A421D"/>
    <w:pPr>
      <w:keepNext/>
      <w:keepLines/>
      <w:numPr>
        <w:ilvl w:val="2"/>
        <w:numId w:val="15"/>
      </w:numPr>
      <w:spacing w:before="240" w:after="120"/>
      <w:outlineLvl w:val="2"/>
    </w:pPr>
    <w:rPr>
      <w:rFonts w:ascii="黑体" w:eastAsia="黑体" w:hAnsi="黑体"/>
      <w:b/>
      <w:bCs/>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公式"/>
    <w:next w:val="0"/>
    <w:link w:val="a6"/>
    <w:uiPriority w:val="1"/>
    <w:qFormat/>
    <w:rsid w:val="00FB1081"/>
    <w:pPr>
      <w:tabs>
        <w:tab w:val="center" w:pos="4536"/>
        <w:tab w:val="right" w:pos="9070"/>
      </w:tabs>
      <w:spacing w:line="300" w:lineRule="auto"/>
      <w:jc w:val="center"/>
    </w:pPr>
    <w:rPr>
      <w:sz w:val="24"/>
    </w:rPr>
  </w:style>
  <w:style w:type="character" w:customStyle="1" w:styleId="a6">
    <w:name w:val="公式 字符"/>
    <w:basedOn w:val="a2"/>
    <w:link w:val="a5"/>
    <w:uiPriority w:val="1"/>
    <w:rsid w:val="00FB1081"/>
    <w:rPr>
      <w:sz w:val="24"/>
    </w:rPr>
  </w:style>
  <w:style w:type="character" w:customStyle="1" w:styleId="10">
    <w:name w:val="标题 1 字符"/>
    <w:basedOn w:val="a2"/>
    <w:link w:val="1"/>
    <w:rsid w:val="00AE4522"/>
    <w:rPr>
      <w:rFonts w:ascii="黑体" w:eastAsia="黑体" w:hAnsi="黑体"/>
      <w:b/>
      <w:bCs/>
      <w:kern w:val="44"/>
      <w:sz w:val="32"/>
      <w:szCs w:val="44"/>
    </w:rPr>
  </w:style>
  <w:style w:type="character" w:customStyle="1" w:styleId="20">
    <w:name w:val="标题 2 字符"/>
    <w:basedOn w:val="a2"/>
    <w:link w:val="2"/>
    <w:rsid w:val="00D3042E"/>
    <w:rPr>
      <w:rFonts w:ascii="黑体" w:eastAsia="黑体" w:hAnsi="黑体" w:cstheme="majorBidi"/>
      <w:b/>
      <w:bCs/>
      <w:sz w:val="28"/>
      <w:szCs w:val="32"/>
    </w:rPr>
  </w:style>
  <w:style w:type="character" w:customStyle="1" w:styleId="30">
    <w:name w:val="标题 3 字符"/>
    <w:basedOn w:val="a2"/>
    <w:link w:val="3"/>
    <w:rsid w:val="006359CD"/>
    <w:rPr>
      <w:rFonts w:ascii="黑体" w:eastAsia="黑体" w:hAnsi="黑体"/>
      <w:b/>
      <w:bCs/>
      <w:sz w:val="24"/>
      <w:szCs w:val="32"/>
    </w:rPr>
  </w:style>
  <w:style w:type="paragraph" w:customStyle="1" w:styleId="1Fig1-1">
    <w:name w:val="1_Fig.1-1"/>
    <w:next w:val="0"/>
    <w:link w:val="1Fig1-10"/>
    <w:qFormat/>
    <w:rsid w:val="008050ED"/>
    <w:pPr>
      <w:numPr>
        <w:ilvl w:val="4"/>
        <w:numId w:val="15"/>
      </w:numPr>
      <w:spacing w:afterLines="100" w:after="100"/>
      <w:jc w:val="center"/>
    </w:pPr>
    <w:rPr>
      <w:rFonts w:eastAsia="楷体"/>
    </w:rPr>
  </w:style>
  <w:style w:type="character" w:customStyle="1" w:styleId="1Fig1-10">
    <w:name w:val="1_Fig.1-1 字符"/>
    <w:basedOn w:val="a2"/>
    <w:link w:val="1Fig1-1"/>
    <w:rsid w:val="008050ED"/>
    <w:rPr>
      <w:rFonts w:eastAsia="楷体"/>
    </w:rPr>
  </w:style>
  <w:style w:type="character" w:customStyle="1" w:styleId="21-10">
    <w:name w:val="2_表1-1 字符"/>
    <w:basedOn w:val="a2"/>
    <w:link w:val="21-1"/>
    <w:rsid w:val="002E4464"/>
    <w:rPr>
      <w:rFonts w:eastAsia="楷体"/>
    </w:rPr>
  </w:style>
  <w:style w:type="character" w:customStyle="1" w:styleId="2Tab1-10">
    <w:name w:val="2_Tab.1-1 字符"/>
    <w:basedOn w:val="21-10"/>
    <w:link w:val="2Tab1-1"/>
    <w:rsid w:val="00226514"/>
    <w:rPr>
      <w:rFonts w:eastAsia="楷体"/>
    </w:rPr>
  </w:style>
  <w:style w:type="paragraph" w:customStyle="1" w:styleId="11-1">
    <w:name w:val="1_图1-1"/>
    <w:next w:val="1Fig1-1"/>
    <w:link w:val="11-10"/>
    <w:qFormat/>
    <w:rsid w:val="0074405C"/>
    <w:pPr>
      <w:keepNext/>
      <w:numPr>
        <w:ilvl w:val="3"/>
        <w:numId w:val="15"/>
      </w:numPr>
      <w:jc w:val="center"/>
    </w:pPr>
    <w:rPr>
      <w:rFonts w:eastAsia="楷体"/>
    </w:rPr>
  </w:style>
  <w:style w:type="character" w:customStyle="1" w:styleId="11-10">
    <w:name w:val="1_图1-1 字符"/>
    <w:basedOn w:val="a2"/>
    <w:link w:val="11-1"/>
    <w:rsid w:val="0074405C"/>
    <w:rPr>
      <w:rFonts w:eastAsia="楷体"/>
    </w:rPr>
  </w:style>
  <w:style w:type="table" w:styleId="a7">
    <w:name w:val="Grid Table Light"/>
    <w:basedOn w:val="a3"/>
    <w:uiPriority w:val="40"/>
    <w:rsid w:val="00903303"/>
    <w:pPr>
      <w:jc w:val="both"/>
    </w:pPr>
    <w:rPr>
      <w:rFonts w:ascii="Times New Roman" w:eastAsia="宋体" w:hAnsi="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style>
  <w:style w:type="paragraph" w:styleId="a8">
    <w:name w:val="header"/>
    <w:basedOn w:val="a1"/>
    <w:link w:val="a9"/>
    <w:uiPriority w:val="99"/>
    <w:unhideWhenUsed/>
    <w:rsid w:val="00A62454"/>
    <w:pPr>
      <w:pBdr>
        <w:bottom w:val="single" w:sz="6" w:space="1" w:color="auto"/>
      </w:pBdr>
      <w:tabs>
        <w:tab w:val="center" w:pos="4153"/>
        <w:tab w:val="right" w:pos="8306"/>
      </w:tabs>
      <w:snapToGrid w:val="0"/>
    </w:pPr>
    <w:rPr>
      <w:sz w:val="18"/>
      <w:szCs w:val="18"/>
    </w:rPr>
  </w:style>
  <w:style w:type="character" w:customStyle="1" w:styleId="a9">
    <w:name w:val="页眉 字符"/>
    <w:basedOn w:val="a2"/>
    <w:link w:val="a8"/>
    <w:uiPriority w:val="99"/>
    <w:rsid w:val="00A62454"/>
    <w:rPr>
      <w:rFonts w:ascii="Times New Roman" w:eastAsia="宋体" w:hAnsi="Times New Roman"/>
      <w:sz w:val="18"/>
      <w:szCs w:val="18"/>
    </w:rPr>
  </w:style>
  <w:style w:type="paragraph" w:styleId="aa">
    <w:name w:val="footer"/>
    <w:basedOn w:val="a1"/>
    <w:link w:val="ab"/>
    <w:uiPriority w:val="99"/>
    <w:unhideWhenUsed/>
    <w:rsid w:val="00A62454"/>
    <w:pPr>
      <w:tabs>
        <w:tab w:val="center" w:pos="4153"/>
        <w:tab w:val="right" w:pos="8306"/>
      </w:tabs>
      <w:snapToGrid w:val="0"/>
      <w:jc w:val="left"/>
    </w:pPr>
    <w:rPr>
      <w:sz w:val="18"/>
      <w:szCs w:val="18"/>
    </w:rPr>
  </w:style>
  <w:style w:type="character" w:customStyle="1" w:styleId="ab">
    <w:name w:val="页脚 字符"/>
    <w:basedOn w:val="a2"/>
    <w:link w:val="aa"/>
    <w:uiPriority w:val="99"/>
    <w:rsid w:val="00A62454"/>
    <w:rPr>
      <w:rFonts w:ascii="Times New Roman" w:eastAsia="宋体" w:hAnsi="Times New Roman"/>
      <w:sz w:val="18"/>
      <w:szCs w:val="18"/>
    </w:rPr>
  </w:style>
  <w:style w:type="paragraph" w:customStyle="1" w:styleId="ac">
    <w:name w:val="中文扉页"/>
    <w:link w:val="ad"/>
    <w:uiPriority w:val="2"/>
    <w:qFormat/>
    <w:rsid w:val="00C767F2"/>
    <w:pPr>
      <w:spacing w:line="25" w:lineRule="atLeast"/>
      <w:jc w:val="center"/>
    </w:pPr>
    <w:rPr>
      <w:rFonts w:eastAsia="黑体"/>
      <w:b/>
      <w:sz w:val="28"/>
    </w:rPr>
  </w:style>
  <w:style w:type="character" w:customStyle="1" w:styleId="ad">
    <w:name w:val="中文扉页 字符"/>
    <w:basedOn w:val="a2"/>
    <w:link w:val="ac"/>
    <w:uiPriority w:val="2"/>
    <w:rsid w:val="00C767F2"/>
    <w:rPr>
      <w:rFonts w:eastAsia="黑体"/>
      <w:b/>
      <w:sz w:val="28"/>
    </w:rPr>
  </w:style>
  <w:style w:type="paragraph" w:customStyle="1" w:styleId="ae">
    <w:name w:val="英文扉页"/>
    <w:link w:val="af"/>
    <w:uiPriority w:val="2"/>
    <w:qFormat/>
    <w:rsid w:val="00B571FC"/>
    <w:pPr>
      <w:spacing w:line="25" w:lineRule="atLeast"/>
      <w:jc w:val="center"/>
    </w:pPr>
    <w:rPr>
      <w:b/>
      <w:sz w:val="32"/>
    </w:rPr>
  </w:style>
  <w:style w:type="character" w:customStyle="1" w:styleId="af">
    <w:name w:val="英文扉页 字符"/>
    <w:basedOn w:val="a2"/>
    <w:link w:val="ae"/>
    <w:uiPriority w:val="2"/>
    <w:rsid w:val="00B571FC"/>
    <w:rPr>
      <w:b/>
      <w:sz w:val="32"/>
    </w:rPr>
  </w:style>
  <w:style w:type="paragraph" w:customStyle="1" w:styleId="af0">
    <w:name w:val="三号标题"/>
    <w:next w:val="0"/>
    <w:link w:val="af1"/>
    <w:qFormat/>
    <w:rsid w:val="008B15D9"/>
    <w:pPr>
      <w:spacing w:after="360"/>
      <w:jc w:val="center"/>
      <w:outlineLvl w:val="0"/>
    </w:pPr>
    <w:rPr>
      <w:rFonts w:ascii="Arial" w:eastAsia="黑体" w:hAnsi="Arial"/>
      <w:b/>
      <w:sz w:val="32"/>
    </w:rPr>
  </w:style>
  <w:style w:type="character" w:customStyle="1" w:styleId="af1">
    <w:name w:val="三号标题 字符"/>
    <w:basedOn w:val="a2"/>
    <w:link w:val="af0"/>
    <w:rsid w:val="008B15D9"/>
    <w:rPr>
      <w:rFonts w:ascii="Arial" w:eastAsia="黑体" w:hAnsi="Arial"/>
      <w:b/>
      <w:sz w:val="32"/>
    </w:rPr>
  </w:style>
  <w:style w:type="numbering" w:customStyle="1" w:styleId="a">
    <w:name w:val="论文编号"/>
    <w:uiPriority w:val="99"/>
    <w:rsid w:val="003A421D"/>
    <w:pPr>
      <w:numPr>
        <w:numId w:val="15"/>
      </w:numPr>
    </w:pPr>
  </w:style>
  <w:style w:type="paragraph" w:styleId="af2">
    <w:name w:val="List Paragraph"/>
    <w:basedOn w:val="a1"/>
    <w:uiPriority w:val="34"/>
    <w:semiHidden/>
    <w:qFormat/>
    <w:rsid w:val="00E45FA5"/>
    <w:pPr>
      <w:ind w:firstLineChars="200" w:firstLine="420"/>
    </w:pPr>
  </w:style>
  <w:style w:type="paragraph" w:customStyle="1" w:styleId="0">
    <w:name w:val="0_缩进正文"/>
    <w:link w:val="00"/>
    <w:qFormat/>
    <w:rsid w:val="00837011"/>
    <w:pPr>
      <w:widowControl w:val="0"/>
      <w:spacing w:line="300" w:lineRule="auto"/>
      <w:ind w:firstLineChars="200" w:firstLine="200"/>
      <w:jc w:val="both"/>
    </w:pPr>
    <w:rPr>
      <w:sz w:val="24"/>
    </w:rPr>
  </w:style>
  <w:style w:type="character" w:customStyle="1" w:styleId="00">
    <w:name w:val="0_缩进正文 字符"/>
    <w:basedOn w:val="a2"/>
    <w:link w:val="0"/>
    <w:rsid w:val="00837011"/>
    <w:rPr>
      <w:sz w:val="24"/>
    </w:rPr>
  </w:style>
  <w:style w:type="paragraph" w:styleId="af3">
    <w:name w:val="Normal Indent"/>
    <w:basedOn w:val="a1"/>
    <w:uiPriority w:val="99"/>
    <w:semiHidden/>
    <w:unhideWhenUsed/>
    <w:rsid w:val="00F828E2"/>
    <w:pPr>
      <w:ind w:firstLineChars="200" w:firstLine="420"/>
    </w:pPr>
  </w:style>
  <w:style w:type="table" w:styleId="af4">
    <w:name w:val="Table Grid"/>
    <w:aliases w:val="三线表"/>
    <w:basedOn w:val="a3"/>
    <w:uiPriority w:val="39"/>
    <w:rsid w:val="009C5575"/>
    <w:tblPr>
      <w:tblBorders>
        <w:top w:val="single" w:sz="12" w:space="0" w:color="auto"/>
        <w:bottom w:val="single" w:sz="12" w:space="0" w:color="auto"/>
      </w:tblBorders>
    </w:tblPr>
    <w:tblStylePr w:type="firstRow">
      <w:rPr>
        <w:rFonts w:asciiTheme="minorHAnsi" w:eastAsiaTheme="minorEastAsia" w:hAnsiTheme="minorHAnsi"/>
        <w:sz w:val="21"/>
      </w:rPr>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21-1">
    <w:name w:val="2_表1-1"/>
    <w:next w:val="2Tab1-1"/>
    <w:link w:val="21-10"/>
    <w:qFormat/>
    <w:rsid w:val="002E4464"/>
    <w:pPr>
      <w:keepNext/>
      <w:numPr>
        <w:ilvl w:val="5"/>
        <w:numId w:val="15"/>
      </w:numPr>
      <w:spacing w:beforeLines="100" w:before="100"/>
      <w:jc w:val="center"/>
    </w:pPr>
    <w:rPr>
      <w:rFonts w:eastAsia="楷体"/>
    </w:rPr>
  </w:style>
  <w:style w:type="paragraph" w:customStyle="1" w:styleId="2Tab1-1">
    <w:name w:val="2_Tab.1-1"/>
    <w:next w:val="0"/>
    <w:link w:val="2Tab1-10"/>
    <w:qFormat/>
    <w:rsid w:val="00226514"/>
    <w:pPr>
      <w:keepNext/>
      <w:numPr>
        <w:ilvl w:val="6"/>
        <w:numId w:val="15"/>
      </w:numPr>
      <w:jc w:val="center"/>
    </w:pPr>
    <w:rPr>
      <w:rFonts w:eastAsia="楷体"/>
    </w:rPr>
  </w:style>
  <w:style w:type="paragraph" w:customStyle="1" w:styleId="af5">
    <w:name w:val="居中"/>
    <w:next w:val="0"/>
    <w:link w:val="af6"/>
    <w:qFormat/>
    <w:rsid w:val="00CD1286"/>
    <w:pPr>
      <w:keepNext/>
      <w:jc w:val="center"/>
    </w:pPr>
  </w:style>
  <w:style w:type="character" w:customStyle="1" w:styleId="af6">
    <w:name w:val="居中 字符"/>
    <w:basedOn w:val="a2"/>
    <w:link w:val="af5"/>
    <w:rsid w:val="00CD1286"/>
  </w:style>
  <w:style w:type="paragraph" w:styleId="TOC">
    <w:name w:val="TOC Heading"/>
    <w:basedOn w:val="1"/>
    <w:next w:val="a1"/>
    <w:uiPriority w:val="39"/>
    <w:semiHidden/>
    <w:qFormat/>
    <w:rsid w:val="00726001"/>
    <w:pPr>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1"/>
    <w:next w:val="a1"/>
    <w:autoRedefine/>
    <w:uiPriority w:val="39"/>
    <w:unhideWhenUsed/>
    <w:rsid w:val="00C13731"/>
    <w:pPr>
      <w:tabs>
        <w:tab w:val="right" w:leader="dot" w:pos="9240"/>
      </w:tabs>
      <w:spacing w:before="120"/>
      <w:jc w:val="both"/>
    </w:pPr>
    <w:rPr>
      <w:b/>
      <w:noProof/>
      <w:sz w:val="28"/>
    </w:rPr>
  </w:style>
  <w:style w:type="paragraph" w:styleId="TOC2">
    <w:name w:val="toc 2"/>
    <w:basedOn w:val="a1"/>
    <w:next w:val="a1"/>
    <w:autoRedefine/>
    <w:uiPriority w:val="39"/>
    <w:unhideWhenUsed/>
    <w:rsid w:val="00C13731"/>
    <w:pPr>
      <w:tabs>
        <w:tab w:val="right" w:leader="dot" w:pos="9240"/>
      </w:tabs>
      <w:spacing w:before="120"/>
      <w:ind w:leftChars="100" w:left="210"/>
      <w:jc w:val="both"/>
    </w:pPr>
    <w:rPr>
      <w:sz w:val="24"/>
    </w:rPr>
  </w:style>
  <w:style w:type="paragraph" w:styleId="TOC3">
    <w:name w:val="toc 3"/>
    <w:basedOn w:val="a1"/>
    <w:next w:val="a1"/>
    <w:autoRedefine/>
    <w:uiPriority w:val="39"/>
    <w:unhideWhenUsed/>
    <w:rsid w:val="00C13731"/>
    <w:pPr>
      <w:tabs>
        <w:tab w:val="right" w:leader="dot" w:pos="9240"/>
      </w:tabs>
      <w:spacing w:before="120"/>
      <w:ind w:leftChars="200" w:left="200"/>
      <w:jc w:val="both"/>
    </w:pPr>
  </w:style>
  <w:style w:type="character" w:styleId="af7">
    <w:name w:val="Hyperlink"/>
    <w:basedOn w:val="a2"/>
    <w:uiPriority w:val="99"/>
    <w:unhideWhenUsed/>
    <w:rsid w:val="00726001"/>
    <w:rPr>
      <w:color w:val="0563C1" w:themeColor="hyperlink"/>
      <w:u w:val="single"/>
    </w:rPr>
  </w:style>
  <w:style w:type="character" w:styleId="af8">
    <w:name w:val="Placeholder Text"/>
    <w:basedOn w:val="a2"/>
    <w:uiPriority w:val="99"/>
    <w:semiHidden/>
    <w:rsid w:val="006013BE"/>
    <w:rPr>
      <w:color w:val="808080"/>
    </w:rPr>
  </w:style>
  <w:style w:type="paragraph" w:styleId="af9">
    <w:name w:val="annotation text"/>
    <w:basedOn w:val="a1"/>
    <w:link w:val="afa"/>
    <w:semiHidden/>
    <w:rsid w:val="00532B68"/>
    <w:pPr>
      <w:jc w:val="left"/>
    </w:pPr>
    <w:rPr>
      <w:rFonts w:ascii="Times New Roman" w:eastAsia="宋体" w:hAnsi="Times New Roman" w:cs="Times New Roman"/>
      <w:szCs w:val="20"/>
    </w:rPr>
  </w:style>
  <w:style w:type="character" w:customStyle="1" w:styleId="afa">
    <w:name w:val="批注文字 字符"/>
    <w:basedOn w:val="a2"/>
    <w:link w:val="af9"/>
    <w:semiHidden/>
    <w:rsid w:val="00532B68"/>
    <w:rPr>
      <w:rFonts w:ascii="Times New Roman" w:eastAsia="宋体" w:hAnsi="Times New Roman" w:cs="Times New Roman"/>
      <w:szCs w:val="20"/>
    </w:rPr>
  </w:style>
  <w:style w:type="paragraph" w:styleId="TOC4">
    <w:name w:val="toc 4"/>
    <w:basedOn w:val="a1"/>
    <w:next w:val="a1"/>
    <w:autoRedefine/>
    <w:uiPriority w:val="39"/>
    <w:unhideWhenUsed/>
    <w:rsid w:val="00C13731"/>
    <w:pPr>
      <w:tabs>
        <w:tab w:val="right" w:leader="dot" w:pos="9240"/>
      </w:tabs>
      <w:spacing w:line="300" w:lineRule="auto"/>
      <w:jc w:val="both"/>
    </w:pPr>
    <w:rPr>
      <w:sz w:val="24"/>
    </w:rPr>
  </w:style>
  <w:style w:type="table" w:customStyle="1" w:styleId="afb">
    <w:name w:val="无边框表格"/>
    <w:basedOn w:val="a3"/>
    <w:uiPriority w:val="99"/>
    <w:rsid w:val="00ED19D0"/>
    <w:tblPr/>
  </w:style>
  <w:style w:type="paragraph" w:styleId="afc">
    <w:name w:val="caption"/>
    <w:basedOn w:val="a1"/>
    <w:next w:val="a1"/>
    <w:uiPriority w:val="35"/>
    <w:semiHidden/>
    <w:unhideWhenUsed/>
    <w:qFormat/>
    <w:rsid w:val="00656051"/>
    <w:rPr>
      <w:rFonts w:asciiTheme="majorHAnsi" w:eastAsia="黑体" w:hAnsiTheme="majorHAnsi" w:cstheme="majorBidi"/>
      <w:sz w:val="20"/>
      <w:szCs w:val="20"/>
    </w:rPr>
  </w:style>
  <w:style w:type="paragraph" w:customStyle="1" w:styleId="a0">
    <w:name w:val="文献"/>
    <w:basedOn w:val="0"/>
    <w:link w:val="afd"/>
    <w:qFormat/>
    <w:rsid w:val="00AF1F83"/>
    <w:pPr>
      <w:numPr>
        <w:ilvl w:val="8"/>
        <w:numId w:val="15"/>
      </w:numPr>
      <w:wordWrap w:val="0"/>
      <w:ind w:left="220" w:hangingChars="220" w:hanging="220"/>
    </w:pPr>
    <w:rPr>
      <w:sz w:val="21"/>
    </w:rPr>
  </w:style>
  <w:style w:type="character" w:customStyle="1" w:styleId="afd">
    <w:name w:val="文献 字符"/>
    <w:basedOn w:val="00"/>
    <w:link w:val="a0"/>
    <w:rsid w:val="00AF1F83"/>
    <w:rPr>
      <w:sz w:val="24"/>
    </w:rPr>
  </w:style>
  <w:style w:type="character" w:styleId="afe">
    <w:name w:val="Unresolved Mention"/>
    <w:basedOn w:val="a2"/>
    <w:uiPriority w:val="99"/>
    <w:semiHidden/>
    <w:unhideWhenUsed/>
    <w:rsid w:val="001D744D"/>
    <w:rPr>
      <w:color w:val="605E5C"/>
      <w:shd w:val="clear" w:color="auto" w:fill="E1DFDD"/>
    </w:rPr>
  </w:style>
  <w:style w:type="character" w:styleId="aff">
    <w:name w:val="FollowedHyperlink"/>
    <w:basedOn w:val="a2"/>
    <w:uiPriority w:val="99"/>
    <w:semiHidden/>
    <w:unhideWhenUsed/>
    <w:rsid w:val="00FD71F9"/>
    <w:rPr>
      <w:color w:val="954F72" w:themeColor="followedHyperlink"/>
      <w:u w:val="single"/>
    </w:rPr>
  </w:style>
  <w:style w:type="paragraph" w:customStyle="1" w:styleId="24">
    <w:name w:val="段前24磅"/>
    <w:basedOn w:val="0"/>
    <w:link w:val="240"/>
    <w:uiPriority w:val="1"/>
    <w:qFormat/>
    <w:rsid w:val="00DF6196"/>
    <w:pPr>
      <w:spacing w:line="360" w:lineRule="auto"/>
      <w:ind w:firstLineChars="0" w:firstLine="0"/>
      <w:jc w:val="center"/>
    </w:pPr>
  </w:style>
  <w:style w:type="character" w:customStyle="1" w:styleId="240">
    <w:name w:val="段前24磅 字符"/>
    <w:basedOn w:val="00"/>
    <w:link w:val="24"/>
    <w:uiPriority w:val="1"/>
    <w:rsid w:val="00DF619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25655">
      <w:bodyDiv w:val="1"/>
      <w:marLeft w:val="0"/>
      <w:marRight w:val="0"/>
      <w:marTop w:val="0"/>
      <w:marBottom w:val="0"/>
      <w:divBdr>
        <w:top w:val="none" w:sz="0" w:space="0" w:color="auto"/>
        <w:left w:val="none" w:sz="0" w:space="0" w:color="auto"/>
        <w:bottom w:val="none" w:sz="0" w:space="0" w:color="auto"/>
        <w:right w:val="none" w:sz="0" w:space="0" w:color="auto"/>
      </w:divBdr>
    </w:div>
    <w:div w:id="197277884">
      <w:bodyDiv w:val="1"/>
      <w:marLeft w:val="0"/>
      <w:marRight w:val="0"/>
      <w:marTop w:val="0"/>
      <w:marBottom w:val="0"/>
      <w:divBdr>
        <w:top w:val="none" w:sz="0" w:space="0" w:color="auto"/>
        <w:left w:val="none" w:sz="0" w:space="0" w:color="auto"/>
        <w:bottom w:val="none" w:sz="0" w:space="0" w:color="auto"/>
        <w:right w:val="none" w:sz="0" w:space="0" w:color="auto"/>
      </w:divBdr>
    </w:div>
    <w:div w:id="205021347">
      <w:bodyDiv w:val="1"/>
      <w:marLeft w:val="0"/>
      <w:marRight w:val="0"/>
      <w:marTop w:val="0"/>
      <w:marBottom w:val="0"/>
      <w:divBdr>
        <w:top w:val="none" w:sz="0" w:space="0" w:color="auto"/>
        <w:left w:val="none" w:sz="0" w:space="0" w:color="auto"/>
        <w:bottom w:val="none" w:sz="0" w:space="0" w:color="auto"/>
        <w:right w:val="none" w:sz="0" w:space="0" w:color="auto"/>
      </w:divBdr>
    </w:div>
    <w:div w:id="525366998">
      <w:bodyDiv w:val="1"/>
      <w:marLeft w:val="0"/>
      <w:marRight w:val="0"/>
      <w:marTop w:val="0"/>
      <w:marBottom w:val="0"/>
      <w:divBdr>
        <w:top w:val="none" w:sz="0" w:space="0" w:color="auto"/>
        <w:left w:val="none" w:sz="0" w:space="0" w:color="auto"/>
        <w:bottom w:val="none" w:sz="0" w:space="0" w:color="auto"/>
        <w:right w:val="none" w:sz="0" w:space="0" w:color="auto"/>
      </w:divBdr>
    </w:div>
    <w:div w:id="163402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space.bilibili.com/256098491" TargetMode="External"/><Relationship Id="rId17" Type="http://schemas.openxmlformats.org/officeDocument/2006/relationships/oleObject" Target="embeddings/oleObject1.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3992\OneDrive\&#26700;&#38754;\heyunlu\&#27605;&#19994;&#35774;&#35745;\&#36827;&#31243;&#25991;&#20214;\&#35770;&#25991;\&#22823;&#35770;&#25991;\&#19978;&#28023;&#20132;&#36890;&#22823;&#23398;&#30740;&#31350;&#29983;&#23398;&#20301;&#35770;&#25991;&#27169;&#26495;_&#30005;&#23376;&#29256;\&#19978;&#28023;&#20132;&#36890;&#22823;&#23398;&#30740;&#31350;&#29983;&#23398;&#20301;&#35770;&#25991;&#27169;&#26495;_&#30005;&#23376;&#29256;.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B89A0D1389B41A088475E1F6430E4FE"/>
        <w:category>
          <w:name w:val="常规"/>
          <w:gallery w:val="placeholder"/>
        </w:category>
        <w:types>
          <w:type w:val="bbPlcHdr"/>
        </w:types>
        <w:behaviors>
          <w:behavior w:val="content"/>
        </w:behaviors>
        <w:guid w:val="{7E3488B6-A145-4E26-8895-A3EC62CF318E}"/>
      </w:docPartPr>
      <w:docPartBody>
        <w:p w:rsidR="00000000" w:rsidRDefault="00EC5782">
          <w:pPr>
            <w:pStyle w:val="1B89A0D1389B41A088475E1F6430E4FE"/>
          </w:pPr>
          <w:r w:rsidRPr="0088698E">
            <w:rPr>
              <w:rStyle w:val="a3"/>
              <w:rFonts w:hint="eastAsia"/>
            </w:rPr>
            <w:t>选择一项</w:t>
          </w:r>
        </w:p>
      </w:docPartBody>
    </w:docPart>
    <w:docPart>
      <w:docPartPr>
        <w:name w:val="2422EA6D415D4ED0A71BCAE9BB1824E6"/>
        <w:category>
          <w:name w:val="常规"/>
          <w:gallery w:val="placeholder"/>
        </w:category>
        <w:types>
          <w:type w:val="bbPlcHdr"/>
        </w:types>
        <w:behaviors>
          <w:behavior w:val="content"/>
        </w:behaviors>
        <w:guid w:val="{7768FC7B-BEFC-416E-9EE8-A0D0FAF2F61D}"/>
      </w:docPartPr>
      <w:docPartBody>
        <w:p w:rsidR="00000000" w:rsidRDefault="00EC5782">
          <w:pPr>
            <w:pStyle w:val="2422EA6D415D4ED0A71BCAE9BB1824E6"/>
          </w:pPr>
          <w:r w:rsidRPr="0088698E">
            <w:rPr>
              <w:rStyle w:val="a3"/>
              <w:rFonts w:hint="eastAsia"/>
            </w:rPr>
            <w:t>选择一项</w:t>
          </w:r>
        </w:p>
      </w:docPartBody>
    </w:docPart>
    <w:docPart>
      <w:docPartPr>
        <w:name w:val="33D6B3F9512B419F986172F9C2DFD6F6"/>
        <w:category>
          <w:name w:val="常规"/>
          <w:gallery w:val="placeholder"/>
        </w:category>
        <w:types>
          <w:type w:val="bbPlcHdr"/>
        </w:types>
        <w:behaviors>
          <w:behavior w:val="content"/>
        </w:behaviors>
        <w:guid w:val="{033E660F-980B-4210-94EF-FB20C1030AB1}"/>
      </w:docPartPr>
      <w:docPartBody>
        <w:p w:rsidR="00000000" w:rsidRDefault="00EC5782">
          <w:pPr>
            <w:pStyle w:val="33D6B3F9512B419F986172F9C2DFD6F6"/>
          </w:pPr>
          <w:r>
            <w:rPr>
              <w:rStyle w:val="a3"/>
              <w:rFonts w:hint="eastAsia"/>
            </w:rPr>
            <w:t>博士或硕士</w:t>
          </w:r>
        </w:p>
      </w:docPartBody>
    </w:docPart>
    <w:docPart>
      <w:docPartPr>
        <w:name w:val="56B17CC33E834DBE8458ECCAB95CA3D1"/>
        <w:category>
          <w:name w:val="常规"/>
          <w:gallery w:val="placeholder"/>
        </w:category>
        <w:types>
          <w:type w:val="bbPlcHdr"/>
        </w:types>
        <w:behaviors>
          <w:behavior w:val="content"/>
        </w:behaviors>
        <w:guid w:val="{534F9C32-FD5C-484D-B54D-42D6D1420AB6}"/>
      </w:docPartPr>
      <w:docPartBody>
        <w:p w:rsidR="00000000" w:rsidRDefault="00EC5782">
          <w:pPr>
            <w:pStyle w:val="56B17CC33E834DBE8458ECCAB95CA3D1"/>
          </w:pPr>
          <w:r>
            <w:rPr>
              <w:rStyle w:val="a3"/>
              <w:rFonts w:hint="eastAsia"/>
            </w:rPr>
            <w:t>Choose</w:t>
          </w:r>
          <w:r>
            <w:rPr>
              <w:rStyle w:val="a3"/>
            </w:rPr>
            <w:t xml:space="preserve"> </w:t>
          </w:r>
          <w:r>
            <w:rPr>
              <w:rStyle w:val="a3"/>
              <w:rFonts w:hint="eastAsia"/>
            </w:rPr>
            <w:t>one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HP Simplified Hans"/>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82"/>
    <w:rsid w:val="00EC5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1B89A0D1389B41A088475E1F6430E4FE">
    <w:name w:val="1B89A0D1389B41A088475E1F6430E4FE"/>
    <w:pPr>
      <w:widowControl w:val="0"/>
      <w:jc w:val="both"/>
    </w:pPr>
  </w:style>
  <w:style w:type="paragraph" w:customStyle="1" w:styleId="2422EA6D415D4ED0A71BCAE9BB1824E6">
    <w:name w:val="2422EA6D415D4ED0A71BCAE9BB1824E6"/>
    <w:pPr>
      <w:widowControl w:val="0"/>
      <w:jc w:val="both"/>
    </w:pPr>
  </w:style>
  <w:style w:type="paragraph" w:customStyle="1" w:styleId="33D6B3F9512B419F986172F9C2DFD6F6">
    <w:name w:val="33D6B3F9512B419F986172F9C2DFD6F6"/>
    <w:pPr>
      <w:widowControl w:val="0"/>
      <w:jc w:val="both"/>
    </w:pPr>
  </w:style>
  <w:style w:type="paragraph" w:customStyle="1" w:styleId="56B17CC33E834DBE8458ECCAB95CA3D1">
    <w:name w:val="56B17CC33E834DBE8458ECCAB95CA3D1"/>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宋体&amp;&amp;TImesNewRoman">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46A87-3416-4061-A834-A403CC769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上海交通大学研究生学位论文模板_电子版.dotm</Template>
  <TotalTime>3</TotalTime>
  <Pages>24</Pages>
  <Words>5109</Words>
  <Characters>6643</Characters>
  <Application>Microsoft Office Word</Application>
  <DocSecurity>0</DocSecurity>
  <Lines>442</Lines>
  <Paragraphs>435</Paragraphs>
  <ScaleCrop>false</ScaleCrop>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何运璐</dc:creator>
  <cp:keywords/>
  <dc:description/>
  <cp:lastModifiedBy>运璐 何</cp:lastModifiedBy>
  <cp:revision>1</cp:revision>
  <cp:lastPrinted>2022-10-09T11:27:00Z</cp:lastPrinted>
  <dcterms:created xsi:type="dcterms:W3CDTF">2025-11-23T13:13:00Z</dcterms:created>
  <dcterms:modified xsi:type="dcterms:W3CDTF">2025-11-23T13:19:00Z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